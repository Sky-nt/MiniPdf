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174A" w14:textId="77777777" w:rsidR="00AE7A77" w:rsidRPr="00752E9C" w:rsidRDefault="00045461" w:rsidP="00752E9C">
      <w:pPr>
        <w:pStyle w:val="GraphicAnchor"/>
      </w:pPr>
      <w:r>
        <w:rPr>
          <w:noProof/>
        </w:rPr>
        <mc:AlternateContent>
          <mc:Choice Requires="wpg">
            <w:drawing>
              <wp:anchor distT="0" distB="0" distL="114300" distR="114300" simplePos="0" relativeHeight="251728896" behindDoc="1" locked="1" layoutInCell="1" allowOverlap="1" wp14:anchorId="728A06EA" wp14:editId="341F4039">
                <wp:simplePos x="0" y="0"/>
                <wp:positionH relativeFrom="column">
                  <wp:posOffset>-457200</wp:posOffset>
                </wp:positionH>
                <wp:positionV relativeFrom="paragraph">
                  <wp:posOffset>-457200</wp:posOffset>
                </wp:positionV>
                <wp:extent cx="7772400" cy="10067544"/>
                <wp:effectExtent l="0" t="0" r="0" b="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67544"/>
                          <a:chOff x="0" y="0"/>
                          <a:chExt cx="7770092" cy="10064698"/>
                        </a:xfrm>
                      </wpg:grpSpPr>
                      <wps:wsp>
                        <wps:cNvPr id="43"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37B4E6D" id="Group 2" o:spid="_x0000_s1026" alt="&quot;&quot;" style="position:absolute;margin-left:-36pt;margin-top:-36pt;width:612pt;height:792.7pt;z-index:-251587584;mso-width-relative:margin;mso-height-relative:margin" coordsize="77700,100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">
                <v:shape id="Freeform 45" o:spid="_x0000_s1027" style="position:absolute;width:32633;height:100577;visibility:visible;mso-wrap-style:square;v-text-anchor:top" coordsize="514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" path="m5139,15839r-2,-75l5130,15689r-10,-73l5105,15544r-19,-70l5063,15405r-27,-67l5006,15273r-34,-63l4935,15149r-40,-59l4851,15034r-46,-54l4755,14928r-52,-48l4648,14834r-57,-43l4531,14752r-62,-37l4405,14682r-66,-30l4271,14626r-70,-22l4129,14585r-73,-14l3982,14560r-76,-7l3840,14552,3840,,,,,15840r3840,l3840,15839r1299,e" fillcolor="#cede69 [3206]" stroked="f">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44" o:spid="_x0000_s1028" style="position:absolute;left:95;width:24304;height:31652;visibility:visible;mso-wrap-style:square;v-text-anchor:top" coordsize="3828,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"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fillcolor="#009949 [3207]" stroked="f">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o:spid="_x0000_s1029" style="position:absolute;left:53054;top:92392;width:24646;height:8254;visibility:visible;mso-wrap-style:square;v-text-anchor:top" coordsize="3882,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"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fillcolor="#cede69 [3206]" stroked="f">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w10:anchorlock/>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0C05AE" w14:paraId="67B3FCD7" w14:textId="77777777" w:rsidTr="000C05AE">
        <w:tc>
          <w:tcPr>
            <w:tcW w:w="2630" w:type="dxa"/>
          </w:tcPr>
          <w:p w14:paraId="749476E1" w14:textId="77777777" w:rsidR="000C05AE" w:rsidRDefault="000C05AE">
            <w:pPr>
              <w:rPr>
                <w:rFonts w:ascii="Times New Roman"/>
                <w:sz w:val="17"/>
              </w:rPr>
            </w:pPr>
          </w:p>
        </w:tc>
        <w:tc>
          <w:tcPr>
            <w:tcW w:w="1056" w:type="dxa"/>
          </w:tcPr>
          <w:p w14:paraId="7EA17F75" w14:textId="77777777" w:rsidR="000C05AE" w:rsidRDefault="000C05AE">
            <w:pPr>
              <w:rPr>
                <w:rFonts w:ascii="Times New Roman"/>
                <w:sz w:val="17"/>
              </w:rPr>
            </w:pPr>
          </w:p>
        </w:tc>
        <w:tc>
          <w:tcPr>
            <w:tcW w:w="7356" w:type="dxa"/>
          </w:tcPr>
          <w:p w14:paraId="14A3B719" w14:textId="77777777" w:rsidR="000C05AE" w:rsidRPr="000C05AE" w:rsidRDefault="00000000" w:rsidP="00265387">
            <w:pPr>
              <w:pStyle w:val="MastheadGREEN"/>
            </w:pPr>
            <w:sdt>
              <w:sdtPr>
                <w:id w:val="-322813277"/>
                <w:placeholder>
                  <w:docPart w:val="E591372134674AAAAEE52F19957B4353"/>
                </w:placeholder>
                <w:temporary/>
                <w:showingPlcHdr/>
                <w15:appearance w15:val="hidden"/>
              </w:sdtPr>
              <w:sdtContent>
                <w:r w:rsidR="00265387">
                  <w:t>Class News</w:t>
                </w:r>
              </w:sdtContent>
            </w:sdt>
          </w:p>
        </w:tc>
      </w:tr>
      <w:tr w:rsidR="000C05AE" w14:paraId="585C4897" w14:textId="77777777" w:rsidTr="000C05AE">
        <w:trPr>
          <w:trHeight w:val="869"/>
        </w:trPr>
        <w:tc>
          <w:tcPr>
            <w:tcW w:w="2630" w:type="dxa"/>
          </w:tcPr>
          <w:p w14:paraId="7EF7BE3C" w14:textId="77777777" w:rsidR="000C05AE" w:rsidRDefault="000C05AE">
            <w:pPr>
              <w:rPr>
                <w:rFonts w:ascii="Times New Roman"/>
                <w:sz w:val="17"/>
              </w:rPr>
            </w:pPr>
          </w:p>
        </w:tc>
        <w:tc>
          <w:tcPr>
            <w:tcW w:w="1056" w:type="dxa"/>
          </w:tcPr>
          <w:p w14:paraId="014A06DA" w14:textId="77777777" w:rsidR="000C05AE" w:rsidRDefault="000C05AE">
            <w:pPr>
              <w:rPr>
                <w:rFonts w:ascii="Times New Roman"/>
                <w:sz w:val="17"/>
              </w:rPr>
            </w:pPr>
          </w:p>
        </w:tc>
        <w:tc>
          <w:tcPr>
            <w:tcW w:w="7356" w:type="dxa"/>
          </w:tcPr>
          <w:p w14:paraId="0FF580D6" w14:textId="77777777" w:rsidR="000C05AE" w:rsidRDefault="000C05AE">
            <w:pPr>
              <w:rPr>
                <w:rFonts w:ascii="Times New Roman"/>
                <w:sz w:val="17"/>
              </w:rPr>
            </w:pPr>
          </w:p>
        </w:tc>
      </w:tr>
      <w:tr w:rsidR="000C05AE" w14:paraId="4D1048E8" w14:textId="77777777" w:rsidTr="00BB58DC">
        <w:tc>
          <w:tcPr>
            <w:tcW w:w="2630" w:type="dxa"/>
            <w:vAlign w:val="bottom"/>
          </w:tcPr>
          <w:p w14:paraId="6759ACB2" w14:textId="77777777" w:rsidR="000C05AE" w:rsidRPr="00BB58DC" w:rsidRDefault="00000000" w:rsidP="00BB58DC">
            <w:pPr>
              <w:pStyle w:val="H2SidebarGREEN"/>
            </w:pPr>
            <w:sdt>
              <w:sdtPr>
                <w:id w:val="1561825036"/>
                <w:placeholder>
                  <w:docPart w:val="DAC2479B392443828DB36FC34077F39B"/>
                </w:placeholder>
                <w:temporary/>
                <w:showingPlcHdr/>
                <w15:appearance w15:val="hidden"/>
              </w:sdtPr>
              <w:sdtContent>
                <w:r w:rsidR="00265387" w:rsidRPr="00BB58DC">
                  <w:t>Ms. Tanaka</w:t>
                </w:r>
              </w:sdtContent>
            </w:sdt>
          </w:p>
          <w:p w14:paraId="7643171B" w14:textId="77777777" w:rsidR="000C05AE" w:rsidRPr="0054317C" w:rsidRDefault="00000000" w:rsidP="0054317C">
            <w:pPr>
              <w:pStyle w:val="SidebarBody"/>
            </w:pPr>
            <w:sdt>
              <w:sdtPr>
                <w:id w:val="-1546528438"/>
                <w:placeholder>
                  <w:docPart w:val="0B5EAD3B5FDB43458196D4D5F24DC473"/>
                </w:placeholder>
                <w:temporary/>
                <w:showingPlcHdr/>
                <w15:appearance w15:val="hidden"/>
              </w:sdtPr>
              <w:sdtContent>
                <w:r w:rsidR="0054317C" w:rsidRPr="0054317C">
                  <w:t>(718) 555–0100</w:t>
                </w:r>
              </w:sdtContent>
            </w:sdt>
            <w:r w:rsidR="0054317C" w:rsidRPr="0054317C">
              <w:t xml:space="preserve"> </w:t>
            </w:r>
          </w:p>
          <w:p w14:paraId="06DA5CF9" w14:textId="77777777" w:rsidR="0054317C" w:rsidRPr="0054317C" w:rsidRDefault="00000000" w:rsidP="0054317C">
            <w:pPr>
              <w:pStyle w:val="SidebarBody"/>
            </w:pPr>
            <w:sdt>
              <w:sdtPr>
                <w:id w:val="-1024165342"/>
                <w:placeholder>
                  <w:docPart w:val="C8F371CD34B448C384EB92916A69B61F"/>
                </w:placeholder>
                <w:temporary/>
                <w:showingPlcHdr/>
                <w15:appearance w15:val="hidden"/>
              </w:sdtPr>
              <w:sdtContent>
                <w:r w:rsidR="0054317C" w:rsidRPr="0054317C">
                  <w:t>sycamoremiddle.org</w:t>
                </w:r>
              </w:sdtContent>
            </w:sdt>
            <w:r w:rsidR="0054317C" w:rsidRPr="0054317C">
              <w:t xml:space="preserve"> </w:t>
            </w:r>
          </w:p>
          <w:p w14:paraId="022D812C" w14:textId="77777777" w:rsidR="0054317C" w:rsidRPr="000C05AE" w:rsidRDefault="00000000" w:rsidP="0054317C">
            <w:pPr>
              <w:pStyle w:val="SidebarBody"/>
            </w:pPr>
            <w:sdt>
              <w:sdtPr>
                <w:id w:val="-1919009203"/>
                <w:placeholder>
                  <w:docPart w:val="21D2282ACECA49039CFBFDE9ACC85C80"/>
                </w:placeholder>
                <w:temporary/>
                <w:showingPlcHdr/>
                <w15:appearance w15:val="hidden"/>
              </w:sdtPr>
              <w:sdtContent>
                <w:r w:rsidR="0054317C" w:rsidRPr="0054317C">
                  <w:t>ytanaka@sycamoremiddle.edu</w:t>
                </w:r>
              </w:sdtContent>
            </w:sdt>
            <w:r w:rsidR="0054317C" w:rsidRPr="0054317C">
              <w:t xml:space="preserve"> </w:t>
            </w:r>
          </w:p>
        </w:tc>
        <w:tc>
          <w:tcPr>
            <w:tcW w:w="1056" w:type="dxa"/>
          </w:tcPr>
          <w:p w14:paraId="26C117C1" w14:textId="77777777" w:rsidR="000C05AE" w:rsidRDefault="000C05AE">
            <w:pPr>
              <w:rPr>
                <w:rFonts w:ascii="Times New Roman"/>
                <w:sz w:val="17"/>
              </w:rPr>
            </w:pPr>
          </w:p>
        </w:tc>
        <w:tc>
          <w:tcPr>
            <w:tcW w:w="7356" w:type="dxa"/>
          </w:tcPr>
          <w:p w14:paraId="58B90561" w14:textId="77777777" w:rsidR="000C05AE" w:rsidRPr="00752E9C" w:rsidRDefault="000C05AE" w:rsidP="0054317C">
            <w:pPr>
              <w:spacing w:before="0"/>
            </w:pPr>
            <w:r w:rsidRPr="00D61301">
              <w:rPr>
                <w:noProof/>
                <w:lang w:eastAsia="en-AU" w:bidi="ar-SA"/>
              </w:rPr>
              <w:drawing>
                <wp:inline distT="0" distB="0" distL="0" distR="0" wp14:anchorId="79126CCF" wp14:editId="38EB9438">
                  <wp:extent cx="4656711" cy="2700866"/>
                  <wp:effectExtent l="0" t="0" r="0" b="4445"/>
                  <wp:docPr id="52" name="Picture 52" descr="elementary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ettyimages-122269375-170667a.jpg"/>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0" y="0"/>
                            <a:ext cx="4660598" cy="2703120"/>
                          </a:xfrm>
                          <a:prstGeom prst="rect">
                            <a:avLst/>
                          </a:prstGeom>
                          <a:ln>
                            <a:noFill/>
                          </a:ln>
                          <a:extLst>
                            <a:ext uri="{53640926-AAD7-44D8-BBD7-CCE9431645EC}">
                              <a14:shadowObscured xmlns:a14="http://schemas.microsoft.com/office/drawing/2010/main"/>
                            </a:ext>
                          </a:extLst>
                        </pic:spPr>
                      </pic:pic>
                    </a:graphicData>
                  </a:graphic>
                </wp:inline>
              </w:drawing>
            </w:r>
          </w:p>
        </w:tc>
      </w:tr>
      <w:tr w:rsidR="00926854" w14:paraId="2EACBF9C" w14:textId="77777777" w:rsidTr="00F822D3">
        <w:trPr>
          <w:trHeight w:val="288"/>
        </w:trPr>
        <w:tc>
          <w:tcPr>
            <w:tcW w:w="2630" w:type="dxa"/>
          </w:tcPr>
          <w:p w14:paraId="04C9D0FD" w14:textId="77777777" w:rsidR="00926854" w:rsidRDefault="00926854" w:rsidP="00F822D3">
            <w:pPr>
              <w:spacing w:before="0"/>
              <w:rPr>
                <w:rFonts w:ascii="Times New Roman"/>
                <w:sz w:val="17"/>
              </w:rPr>
            </w:pPr>
          </w:p>
        </w:tc>
        <w:tc>
          <w:tcPr>
            <w:tcW w:w="1056" w:type="dxa"/>
          </w:tcPr>
          <w:p w14:paraId="4D63322E" w14:textId="77777777" w:rsidR="00926854" w:rsidRDefault="00926854" w:rsidP="00F822D3">
            <w:pPr>
              <w:spacing w:before="0"/>
              <w:rPr>
                <w:rFonts w:ascii="Times New Roman"/>
                <w:sz w:val="17"/>
              </w:rPr>
            </w:pPr>
          </w:p>
        </w:tc>
        <w:tc>
          <w:tcPr>
            <w:tcW w:w="7356" w:type="dxa"/>
          </w:tcPr>
          <w:p w14:paraId="7188F85B" w14:textId="77777777" w:rsidR="00926854" w:rsidRDefault="00926854" w:rsidP="00F822D3">
            <w:pPr>
              <w:spacing w:before="0"/>
              <w:rPr>
                <w:rFonts w:ascii="Times New Roman"/>
                <w:sz w:val="17"/>
              </w:rPr>
            </w:pPr>
          </w:p>
        </w:tc>
      </w:tr>
      <w:tr w:rsidR="000C05AE" w14:paraId="61FE062F" w14:textId="77777777" w:rsidTr="00F822D3">
        <w:trPr>
          <w:trHeight w:val="6768"/>
        </w:trPr>
        <w:tc>
          <w:tcPr>
            <w:tcW w:w="2630" w:type="dxa"/>
            <w:vAlign w:val="center"/>
          </w:tcPr>
          <w:p w14:paraId="343F8396" w14:textId="77777777" w:rsidR="00BB58DC" w:rsidRDefault="00000000" w:rsidP="00BB58DC">
            <w:pPr>
              <w:pStyle w:val="H2SidebarGREEN"/>
            </w:pPr>
            <w:sdt>
              <w:sdtPr>
                <w:id w:val="269514790"/>
                <w:placeholder>
                  <w:docPart w:val="A27C3390C95F45E89C4DF8E32AD7E20F"/>
                </w:placeholder>
                <w:temporary/>
                <w:showingPlcHdr/>
                <w15:appearance w15:val="hidden"/>
              </w:sdtPr>
              <w:sdtContent>
                <w:r w:rsidR="00265387">
                  <w:t>Upcoming Events</w:t>
                </w:r>
              </w:sdtContent>
            </w:sdt>
          </w:p>
          <w:p w14:paraId="03A7E903" w14:textId="77777777" w:rsidR="00BB58DC" w:rsidRPr="00045461" w:rsidRDefault="00000000" w:rsidP="00045461">
            <w:pPr>
              <w:pStyle w:val="SidebarBody"/>
            </w:pPr>
            <w:sdt>
              <w:sdtPr>
                <w:id w:val="254012986"/>
                <w:placeholder>
                  <w:docPart w:val="D59FA79C7D3B4C60959CE30EBD6C7BE4"/>
                </w:placeholder>
                <w:temporary/>
                <w:showingPlcHdr/>
                <w15:appearance w15:val="hidden"/>
              </w:sdtPr>
              <w:sdtContent>
                <w:r w:rsidR="00265387" w:rsidRPr="00045461">
                  <w:t>School Dance</w:t>
                </w:r>
              </w:sdtContent>
            </w:sdt>
          </w:p>
          <w:p w14:paraId="5BA2D18F" w14:textId="77777777" w:rsidR="00BB58DC" w:rsidRDefault="00000000" w:rsidP="00045461">
            <w:pPr>
              <w:pStyle w:val="SidebarBody"/>
            </w:pPr>
            <w:sdt>
              <w:sdtPr>
                <w:id w:val="2016810517"/>
                <w:placeholder>
                  <w:docPart w:val="7D86366E899244938E4A5723C9AACBEA"/>
                </w:placeholder>
                <w:temporary/>
                <w:showingPlcHdr/>
                <w15:appearance w15:val="hidden"/>
              </w:sdtPr>
              <w:sdtContent>
                <w:r w:rsidR="00265387" w:rsidRPr="00045461">
                  <w:t>9.9 | 5-7pm</w:t>
                </w:r>
              </w:sdtContent>
            </w:sdt>
          </w:p>
          <w:p w14:paraId="104E4101" w14:textId="77777777" w:rsidR="0054317C" w:rsidRPr="00045461" w:rsidRDefault="0054317C" w:rsidP="00045461">
            <w:pPr>
              <w:pStyle w:val="SidebarBody"/>
            </w:pPr>
          </w:p>
          <w:p w14:paraId="252085FA" w14:textId="77777777" w:rsidR="00BB58DC" w:rsidRPr="00045461" w:rsidRDefault="00000000" w:rsidP="00045461">
            <w:pPr>
              <w:pStyle w:val="SidebarBody"/>
            </w:pPr>
            <w:sdt>
              <w:sdtPr>
                <w:id w:val="-1435818075"/>
                <w:placeholder>
                  <w:docPart w:val="CDEBDD62BFB84273BD82BE500D455D5E"/>
                </w:placeholder>
                <w:temporary/>
                <w:showingPlcHdr/>
                <w15:appearance w15:val="hidden"/>
              </w:sdtPr>
              <w:sdtContent>
                <w:r w:rsidR="00265387" w:rsidRPr="00045461">
                  <w:t>Book Fair</w:t>
                </w:r>
              </w:sdtContent>
            </w:sdt>
          </w:p>
          <w:p w14:paraId="6BC08DA7" w14:textId="77777777" w:rsidR="00BB58DC" w:rsidRPr="00045461" w:rsidRDefault="00000000" w:rsidP="00045461">
            <w:pPr>
              <w:pStyle w:val="SidebarBody"/>
            </w:pPr>
            <w:sdt>
              <w:sdtPr>
                <w:id w:val="-363368833"/>
                <w:placeholder>
                  <w:docPart w:val="851355B64CF047698426F3106CF0C930"/>
                </w:placeholder>
                <w:temporary/>
                <w:showingPlcHdr/>
                <w15:appearance w15:val="hidden"/>
              </w:sdtPr>
              <w:sdtContent>
                <w:r w:rsidR="00265387" w:rsidRPr="00045461">
                  <w:t>10.1 - 11.1</w:t>
                </w:r>
              </w:sdtContent>
            </w:sdt>
          </w:p>
          <w:p w14:paraId="55072498" w14:textId="77777777" w:rsidR="0054317C" w:rsidRDefault="0054317C" w:rsidP="00045461">
            <w:pPr>
              <w:pStyle w:val="SidebarBody"/>
            </w:pPr>
          </w:p>
          <w:p w14:paraId="0E13CED6" w14:textId="77777777" w:rsidR="00BB58DC" w:rsidRPr="00045461" w:rsidRDefault="00000000" w:rsidP="00045461">
            <w:pPr>
              <w:pStyle w:val="SidebarBody"/>
            </w:pPr>
            <w:sdt>
              <w:sdtPr>
                <w:id w:val="62375139"/>
                <w:placeholder>
                  <w:docPart w:val="0520CD4D9EF94EE9A8E80DDF75B0BDAB"/>
                </w:placeholder>
                <w:temporary/>
                <w:showingPlcHdr/>
                <w15:appearance w15:val="hidden"/>
              </w:sdtPr>
              <w:sdtContent>
                <w:r w:rsidR="00265387" w:rsidRPr="00045461">
                  <w:t>Picture Day</w:t>
                </w:r>
              </w:sdtContent>
            </w:sdt>
          </w:p>
          <w:p w14:paraId="28F2A5A2" w14:textId="77777777" w:rsidR="000C05AE" w:rsidRPr="00BB58DC" w:rsidRDefault="00000000" w:rsidP="00045461">
            <w:pPr>
              <w:pStyle w:val="SidebarBody"/>
            </w:pPr>
            <w:sdt>
              <w:sdtPr>
                <w:id w:val="804359643"/>
                <w:placeholder>
                  <w:docPart w:val="31390CEA8EF1467DBEC6C589ECE60F96"/>
                </w:placeholder>
                <w:temporary/>
                <w:showingPlcHdr/>
                <w15:appearance w15:val="hidden"/>
              </w:sdtPr>
              <w:sdtContent>
                <w:r w:rsidR="00265387" w:rsidRPr="00045461">
                  <w:t>10.15</w:t>
                </w:r>
              </w:sdtContent>
            </w:sdt>
          </w:p>
        </w:tc>
        <w:tc>
          <w:tcPr>
            <w:tcW w:w="1056" w:type="dxa"/>
          </w:tcPr>
          <w:p w14:paraId="7FC91309" w14:textId="77777777" w:rsidR="000C05AE" w:rsidRDefault="000C05AE">
            <w:pPr>
              <w:rPr>
                <w:rFonts w:ascii="Times New Roman"/>
                <w:sz w:val="17"/>
              </w:rPr>
            </w:pPr>
          </w:p>
        </w:tc>
        <w:tc>
          <w:tcPr>
            <w:tcW w:w="7356" w:type="dxa"/>
            <w:tcMar>
              <w:right w:w="288" w:type="dxa"/>
            </w:tcMar>
          </w:tcPr>
          <w:p w14:paraId="5FEC42A5" w14:textId="77777777" w:rsidR="000C05AE" w:rsidRDefault="00000000" w:rsidP="000C05AE">
            <w:pPr>
              <w:pStyle w:val="H1Headers"/>
            </w:pPr>
            <w:sdt>
              <w:sdtPr>
                <w:id w:val="584887677"/>
                <w:placeholder>
                  <w:docPart w:val="9FD619627FF349BE82003A32901AA262"/>
                </w:placeholder>
                <w:temporary/>
                <w:showingPlcHdr/>
                <w15:appearance w15:val="hidden"/>
              </w:sdtPr>
              <w:sdtContent>
                <w:r w:rsidR="00265387">
                  <w:t>Welcome back to school!</w:t>
                </w:r>
              </w:sdtContent>
            </w:sdt>
          </w:p>
          <w:sdt>
            <w:sdtPr>
              <w:id w:val="-253665363"/>
              <w:placeholder>
                <w:docPart w:val="574007CE74C649A685882B67A79BA4BE"/>
              </w:placeholder>
              <w:temporary/>
              <w:showingPlcHdr/>
              <w15:appearance w15:val="hidden"/>
            </w:sdtPr>
            <w:sdtContent>
              <w:p w14:paraId="05C58FE2" w14:textId="77777777" w:rsidR="00265387" w:rsidRPr="00926854" w:rsidRDefault="00265387" w:rsidP="0054317C">
                <w:r w:rsidRPr="00926854">
                  <w:t>Lorem ipsum dolor sit amet, consectetur adipiscing elit. Aliquam non varius ipsum. Fusce venenatis quam vel libero scelerisque, a mattis diam sollicitudin. Lorem ipsum dolor sit amet, consectetur adipiscing elit. Aliquam non varius ipsum. Fusce venenatis quam vel libero sce lerisque, a mattis diam sollicitudin.</w:t>
                </w:r>
              </w:p>
              <w:p w14:paraId="072D7FB6" w14:textId="77777777" w:rsidR="00265387" w:rsidRPr="00926854" w:rsidRDefault="00265387" w:rsidP="0054317C">
                <w:r w:rsidRPr="00926854">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 et, dapibus sit amet odio. Vestibulum ultricies erat sit amet massa ullamcorper.</w:t>
                </w:r>
              </w:p>
              <w:p w14:paraId="77891BD7" w14:textId="77777777" w:rsidR="000C05AE" w:rsidRPr="000C05AE" w:rsidRDefault="00265387" w:rsidP="0054317C">
                <w:r w:rsidRPr="00926854">
                  <w:t>Lorem ipsum dolor sit amet, consectetur adipi scing elit. Aliquam non varius ipsum. Fusce ven enatis quam vel libero scelerisque, a mattis diam sollicitudin. Lorem ipsum dolor sit amet, cons ectetur adipiscing elit. Aliquam non varius ipsum. Fusce venenatis quam vel libero sce lerisque, a mattis diam sollicitudin. Quisque a suscipit nulla, non posuere tellus.</w:t>
                </w:r>
              </w:p>
            </w:sdtContent>
          </w:sdt>
        </w:tc>
      </w:tr>
    </w:tbl>
    <w:p w14:paraId="6940154F" w14:textId="77777777" w:rsidR="000C05AE" w:rsidRPr="00752E9C" w:rsidRDefault="000C05AE" w:rsidP="0054317C">
      <w:pPr>
        <w:spacing w:before="0"/>
      </w:pPr>
    </w:p>
    <w:p w14:paraId="5A7E688A" w14:textId="77777777" w:rsidR="00BB58DC" w:rsidRPr="00752E9C" w:rsidRDefault="00BB58DC" w:rsidP="0054317C">
      <w:pPr>
        <w:spacing w:before="0"/>
        <w:sectPr w:rsidR="00BB58DC" w:rsidRPr="00752E9C" w:rsidSect="0054317C">
          <w:pgSz w:w="12240" w:h="15840" w:code="1"/>
          <w:pgMar w:top="720" w:right="720" w:bottom="720" w:left="720" w:header="720" w:footer="288" w:gutter="0"/>
          <w:cols w:space="720"/>
          <w:docGrid w:linePitch="299"/>
        </w:sectPr>
      </w:pPr>
    </w:p>
    <w:p w14:paraId="3E7D651A" w14:textId="77777777" w:rsidR="00AE7A77" w:rsidRPr="00752E9C" w:rsidRDefault="00045461" w:rsidP="008C6C50">
      <w:pPr>
        <w:pStyle w:val="GraphicAnchor"/>
      </w:pPr>
      <w:r>
        <w:rPr>
          <w:noProof/>
        </w:rPr>
        <w:lastRenderedPageBreak/>
        <mc:AlternateContent>
          <mc:Choice Requires="wpg">
            <w:drawing>
              <wp:anchor distT="0" distB="0" distL="114300" distR="114300" simplePos="0" relativeHeight="251736064" behindDoc="1" locked="0" layoutInCell="1" allowOverlap="1" wp14:anchorId="2019A210" wp14:editId="0140EACF">
                <wp:simplePos x="0" y="0"/>
                <wp:positionH relativeFrom="column">
                  <wp:posOffset>-457200</wp:posOffset>
                </wp:positionH>
                <wp:positionV relativeFrom="paragraph">
                  <wp:posOffset>-459740</wp:posOffset>
                </wp:positionV>
                <wp:extent cx="7770092" cy="10064698"/>
                <wp:effectExtent l="0" t="0" r="254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0092" cy="10064698"/>
                          <a:chOff x="0" y="0"/>
                          <a:chExt cx="7770092" cy="10064698"/>
                        </a:xfrm>
                      </wpg:grpSpPr>
                      <wps:wsp>
                        <wps:cNvPr id="15"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0D089EFE" id="Group 3" o:spid="_x0000_s1026" alt="&quot;&quot;" style="position:absolute;margin-left:-36pt;margin-top:-36.2pt;width:611.8pt;height:792.5pt;z-index:-251580416" coordsize="77700,100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">
                <v:shape id="Freeform 45" o:spid="_x0000_s1027" style="position:absolute;width:32633;height:100577;visibility:visible;mso-wrap-style:square;v-text-anchor:top" coordsize="514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" path="m5139,15839r-2,-75l5130,15689r-10,-73l5105,15544r-19,-70l5063,15405r-27,-67l5006,15273r-34,-63l4935,15149r-40,-59l4851,15034r-46,-54l4755,14928r-52,-48l4648,14834r-57,-43l4531,14752r-62,-37l4405,14682r-66,-30l4271,14626r-70,-22l4129,14585r-73,-14l3982,14560r-76,-7l3840,14552,3840,,,,,15840r3840,l3840,15839r1299,e" fillcolor="#cede69 [3206]" stroked="f">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20" o:spid="_x0000_s1028" style="position:absolute;left:95;width:24304;height:31652;visibility:visible;mso-wrap-style:square;v-text-anchor:top" coordsize="3828,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"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fillcolor="#009949 [3207]" stroked="f">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o:spid="_x0000_s1029" style="position:absolute;left:53054;top:92392;width:24646;height:8254;visibility:visible;mso-wrap-style:square;v-text-anchor:top" coordsize="3882,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"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fillcolor="#cede69 [3206]" stroked="f">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BB58DC" w14:paraId="3C9737B8" w14:textId="77777777" w:rsidTr="0054317C">
        <w:trPr>
          <w:trHeight w:val="4829"/>
        </w:trPr>
        <w:tc>
          <w:tcPr>
            <w:tcW w:w="2630" w:type="dxa"/>
          </w:tcPr>
          <w:p w14:paraId="6B9C70A8" w14:textId="77777777" w:rsidR="00BB58DC" w:rsidRDefault="00BB58DC" w:rsidP="00AF724B">
            <w:pPr>
              <w:rPr>
                <w:rFonts w:ascii="Times New Roman"/>
                <w:sz w:val="17"/>
              </w:rPr>
            </w:pPr>
          </w:p>
        </w:tc>
        <w:tc>
          <w:tcPr>
            <w:tcW w:w="1056" w:type="dxa"/>
          </w:tcPr>
          <w:p w14:paraId="6B9AD18B" w14:textId="77777777" w:rsidR="00BB58DC" w:rsidRDefault="00BB58DC" w:rsidP="00AF724B">
            <w:pPr>
              <w:rPr>
                <w:rFonts w:ascii="Times New Roman"/>
                <w:sz w:val="17"/>
              </w:rPr>
            </w:pPr>
          </w:p>
        </w:tc>
        <w:tc>
          <w:tcPr>
            <w:tcW w:w="7356" w:type="dxa"/>
            <w:tcMar>
              <w:right w:w="288" w:type="dxa"/>
            </w:tcMar>
          </w:tcPr>
          <w:p w14:paraId="2D65ACB8" w14:textId="77777777" w:rsidR="00BB58DC" w:rsidRPr="00BB58DC" w:rsidRDefault="00000000" w:rsidP="00BB58DC">
            <w:pPr>
              <w:pStyle w:val="H1Headers"/>
            </w:pPr>
            <w:sdt>
              <w:sdtPr>
                <w:id w:val="-143121636"/>
                <w:placeholder>
                  <w:docPart w:val="2FC3456AD20E432DBA36D34109255337"/>
                </w:placeholder>
                <w:temporary/>
                <w:showingPlcHdr/>
                <w15:appearance w15:val="hidden"/>
              </w:sdtPr>
              <w:sdtContent>
                <w:r w:rsidR="00265387" w:rsidRPr="00BB58DC">
                  <w:t>Recent highlights</w:t>
                </w:r>
              </w:sdtContent>
            </w:sdt>
          </w:p>
          <w:sdt>
            <w:sdtPr>
              <w:id w:val="-302774441"/>
              <w:placeholder>
                <w:docPart w:val="B00DDEDBB2834AFDA26833EB35590B13"/>
              </w:placeholder>
              <w:temporary/>
              <w:showingPlcHdr/>
              <w15:appearance w15:val="hidden"/>
            </w:sdtPr>
            <w:sdtContent>
              <w:p w14:paraId="309FE5FD" w14:textId="77777777" w:rsidR="00265387" w:rsidRPr="00BB58DC" w:rsidRDefault="00265387" w:rsidP="0054317C">
                <w:r w:rsidRPr="00BB58DC">
                  <w:t>Lorem ipsum dolor sit amet, consectetur adipiscing elit. Aliquam non varius ipsum. Fusce venenatis quam vel libero scelerisque, a mattis diam sollicitudin. Lorem ipsum dolor sit amet, consectetur adipiscing elit. Aliquam non varius ipsum. Fusce venenatis quam vel libero scelerisque, a mattis diam sollicitudin.</w:t>
                </w:r>
              </w:p>
              <w:p w14:paraId="0146D7E8" w14:textId="77777777" w:rsidR="00265387" w:rsidRPr="00BB58DC" w:rsidRDefault="00265387" w:rsidP="0054317C">
                <w:r w:rsidRPr="00BB58DC">
                  <w:t>Maecenas massa velit, consectetur sit amet dapibus et, dapibus sit amet odio. Vestibulum ultricies erat sit amet massa ullamco rper ferme ntum. Quisque a suscipit nulla, non posuere tellus. Viva mus justo erat, suscipit sit amet dui sed, ultricies porttitor mi.</w:t>
                </w:r>
              </w:p>
              <w:p w14:paraId="15D58D37" w14:textId="77777777" w:rsidR="00BB58DC" w:rsidRPr="000C05AE" w:rsidRDefault="00265387" w:rsidP="0054317C">
                <w:r w:rsidRPr="00BB58DC">
                  <w:t>Aliquam pharetra risus vitae odio imperdiet condimentum. Fusce in quam varius, dictum mi sit amet, aliquam mi. Suspe ndisse potenti. Pellentesque auctor id neque vel maximus.</w:t>
                </w:r>
              </w:p>
            </w:sdtContent>
          </w:sdt>
        </w:tc>
      </w:tr>
      <w:tr w:rsidR="00926854" w14:paraId="46EE8C6D" w14:textId="77777777" w:rsidTr="00926854">
        <w:trPr>
          <w:trHeight w:val="869"/>
        </w:trPr>
        <w:tc>
          <w:tcPr>
            <w:tcW w:w="2630" w:type="dxa"/>
            <w:vMerge w:val="restart"/>
            <w:vAlign w:val="center"/>
          </w:tcPr>
          <w:p w14:paraId="104170CA" w14:textId="77777777" w:rsidR="00926854" w:rsidRPr="00926854" w:rsidRDefault="00000000" w:rsidP="00926854">
            <w:pPr>
              <w:pStyle w:val="H2SidebarGREEN"/>
            </w:pPr>
            <w:sdt>
              <w:sdtPr>
                <w:id w:val="1036469986"/>
                <w:placeholder>
                  <w:docPart w:val="0FAE1D4209274083BD3A4F2E4DC6CDC3"/>
                </w:placeholder>
                <w:temporary/>
                <w:showingPlcHdr/>
                <w15:appearance w15:val="hidden"/>
              </w:sdtPr>
              <w:sdtContent>
                <w:r w:rsidR="00265387" w:rsidRPr="00926854">
                  <w:t>Fall highlights</w:t>
                </w:r>
              </w:sdtContent>
            </w:sdt>
          </w:p>
          <w:sdt>
            <w:sdtPr>
              <w:id w:val="2015498142"/>
              <w:placeholder>
                <w:docPart w:val="A42EA4FCFD3140248A9B603BC4C1494D"/>
              </w:placeholder>
              <w:temporary/>
              <w:showingPlcHdr/>
              <w15:appearance w15:val="hidden"/>
            </w:sdtPr>
            <w:sdtContent>
              <w:p w14:paraId="3990B692" w14:textId="77777777" w:rsidR="00265387" w:rsidRDefault="00265387" w:rsidP="00265387">
                <w:pPr>
                  <w:pStyle w:val="SidebarBody"/>
                </w:pPr>
                <w:r>
                  <w:t>Lorem ipsum dolor sit amet, consec tetur adi piscing elit. Aliquam non varius ipsum. Fusce venenatis quam vel libero scelerisque. Quam vel libero sce lerisque, a matm.</w:t>
                </w:r>
              </w:p>
              <w:p w14:paraId="7FB8D9EC" w14:textId="77777777" w:rsidR="0054317C" w:rsidRDefault="0054317C" w:rsidP="00265387">
                <w:pPr>
                  <w:pStyle w:val="SidebarBody"/>
                </w:pPr>
              </w:p>
              <w:p w14:paraId="718D3F99" w14:textId="77777777" w:rsidR="00926854" w:rsidRPr="00926854" w:rsidRDefault="00265387" w:rsidP="0054317C">
                <w:pPr>
                  <w:pStyle w:val="SidebarBody"/>
                </w:pPr>
                <w:r>
                  <w:t>Lorem ipsum dolor sit amet, consec tetur adi piscing elit. Aliquam non varius ipsum. Fusce venenatis quam vel libero scelerisque. Quam vel libero sce lerisque, a mattis diam venenatis quam vel.</w:t>
                </w:r>
              </w:p>
            </w:sdtContent>
          </w:sdt>
        </w:tc>
        <w:tc>
          <w:tcPr>
            <w:tcW w:w="1056" w:type="dxa"/>
          </w:tcPr>
          <w:p w14:paraId="52CDBD01" w14:textId="77777777" w:rsidR="00926854" w:rsidRDefault="00926854" w:rsidP="00AF724B">
            <w:pPr>
              <w:rPr>
                <w:rFonts w:ascii="Times New Roman"/>
                <w:sz w:val="17"/>
              </w:rPr>
            </w:pPr>
          </w:p>
        </w:tc>
        <w:tc>
          <w:tcPr>
            <w:tcW w:w="7356" w:type="dxa"/>
          </w:tcPr>
          <w:p w14:paraId="39D8A2E9" w14:textId="77777777" w:rsidR="00926854" w:rsidRDefault="00926854" w:rsidP="008916A6">
            <w:pPr>
              <w:spacing w:before="120"/>
              <w:rPr>
                <w:rFonts w:ascii="Times New Roman"/>
                <w:sz w:val="17"/>
              </w:rPr>
            </w:pPr>
            <w:r w:rsidRPr="00D61301">
              <w:rPr>
                <w:noProof/>
                <w:lang w:eastAsia="en-AU" w:bidi="ar-SA"/>
              </w:rPr>
              <w:drawing>
                <wp:inline distT="0" distB="0" distL="0" distR="0" wp14:anchorId="218EC71C" wp14:editId="0AA8EB81">
                  <wp:extent cx="4655638" cy="2099733"/>
                  <wp:effectExtent l="0" t="0" r="0" b="0"/>
                  <wp:docPr id="54" name="Picture 54" descr="desks in a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ettyimages-155096737-170667a.jpg"/>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4659648" cy="2101541"/>
                          </a:xfrm>
                          <a:prstGeom prst="rect">
                            <a:avLst/>
                          </a:prstGeom>
                          <a:ln>
                            <a:noFill/>
                          </a:ln>
                          <a:extLst>
                            <a:ext uri="{53640926-AAD7-44D8-BBD7-CCE9431645EC}">
                              <a14:shadowObscured xmlns:a14="http://schemas.microsoft.com/office/drawing/2010/main"/>
                            </a:ext>
                          </a:extLst>
                        </pic:spPr>
                      </pic:pic>
                    </a:graphicData>
                  </a:graphic>
                </wp:inline>
              </w:drawing>
            </w:r>
          </w:p>
        </w:tc>
      </w:tr>
      <w:tr w:rsidR="00926854" w14:paraId="7AFCD600" w14:textId="77777777" w:rsidTr="00806B1F">
        <w:trPr>
          <w:trHeight w:val="144"/>
        </w:trPr>
        <w:tc>
          <w:tcPr>
            <w:tcW w:w="2630" w:type="dxa"/>
            <w:vMerge/>
            <w:vAlign w:val="bottom"/>
          </w:tcPr>
          <w:p w14:paraId="488E0BE3" w14:textId="77777777" w:rsidR="00926854" w:rsidRPr="000C05AE" w:rsidRDefault="00926854" w:rsidP="00AF724B">
            <w:pPr>
              <w:pStyle w:val="SidebarBold"/>
            </w:pPr>
          </w:p>
        </w:tc>
        <w:tc>
          <w:tcPr>
            <w:tcW w:w="1056" w:type="dxa"/>
          </w:tcPr>
          <w:p w14:paraId="0C6AD896" w14:textId="77777777" w:rsidR="00926854" w:rsidRDefault="00926854" w:rsidP="00806B1F">
            <w:pPr>
              <w:spacing w:before="0"/>
              <w:rPr>
                <w:rFonts w:ascii="Times New Roman"/>
                <w:sz w:val="17"/>
              </w:rPr>
            </w:pPr>
          </w:p>
        </w:tc>
        <w:tc>
          <w:tcPr>
            <w:tcW w:w="7356" w:type="dxa"/>
          </w:tcPr>
          <w:p w14:paraId="7A03B327" w14:textId="77777777" w:rsidR="00926854" w:rsidRDefault="00926854" w:rsidP="00806B1F">
            <w:pPr>
              <w:spacing w:before="0"/>
              <w:rPr>
                <w:rFonts w:ascii="Times New Roman"/>
                <w:sz w:val="17"/>
              </w:rPr>
            </w:pPr>
          </w:p>
        </w:tc>
      </w:tr>
      <w:tr w:rsidR="00926854" w14:paraId="62A89266" w14:textId="77777777" w:rsidTr="00806B1F">
        <w:trPr>
          <w:trHeight w:val="5472"/>
        </w:trPr>
        <w:tc>
          <w:tcPr>
            <w:tcW w:w="2630" w:type="dxa"/>
            <w:vMerge/>
          </w:tcPr>
          <w:p w14:paraId="50AAC180" w14:textId="77777777" w:rsidR="00926854" w:rsidRDefault="00926854" w:rsidP="00AF724B">
            <w:pPr>
              <w:rPr>
                <w:rFonts w:ascii="Times New Roman"/>
                <w:sz w:val="17"/>
              </w:rPr>
            </w:pPr>
          </w:p>
        </w:tc>
        <w:tc>
          <w:tcPr>
            <w:tcW w:w="1056" w:type="dxa"/>
          </w:tcPr>
          <w:p w14:paraId="41CE1CF3" w14:textId="77777777" w:rsidR="00926854" w:rsidRDefault="00926854" w:rsidP="00AF724B">
            <w:pPr>
              <w:rPr>
                <w:rFonts w:ascii="Times New Roman"/>
                <w:sz w:val="17"/>
              </w:rPr>
            </w:pPr>
          </w:p>
        </w:tc>
        <w:tc>
          <w:tcPr>
            <w:tcW w:w="7356" w:type="dxa"/>
            <w:tcMar>
              <w:right w:w="288" w:type="dxa"/>
            </w:tcMar>
          </w:tcPr>
          <w:p w14:paraId="1B395AC4" w14:textId="77777777" w:rsidR="00926854" w:rsidRPr="00926854" w:rsidRDefault="00000000" w:rsidP="00926854">
            <w:pPr>
              <w:pStyle w:val="H1Headers"/>
            </w:pPr>
            <w:sdt>
              <w:sdtPr>
                <w:id w:val="1377429099"/>
                <w:placeholder>
                  <w:docPart w:val="3D2AA0590E314470B6B5E42A1BEAB1C5"/>
                </w:placeholder>
                <w:temporary/>
                <w:showingPlcHdr/>
                <w15:appearance w15:val="hidden"/>
              </w:sdtPr>
              <w:sdtContent>
                <w:r w:rsidR="00265387" w:rsidRPr="00926854">
                  <w:t>Our next area of focus</w:t>
                </w:r>
              </w:sdtContent>
            </w:sdt>
          </w:p>
          <w:sdt>
            <w:sdtPr>
              <w:id w:val="1158268813"/>
              <w:placeholder>
                <w:docPart w:val="9D325D0607344B47912B313FD0DB1ED1"/>
              </w:placeholder>
              <w:temporary/>
              <w:showingPlcHdr/>
              <w15:appearance w15:val="hidden"/>
            </w:sdtPr>
            <w:sdtContent>
              <w:p w14:paraId="025BC56F" w14:textId="77777777" w:rsidR="00265387" w:rsidRDefault="00265387" w:rsidP="0054317C">
                <w:r>
                  <w:t>Lorem</w:t>
                </w:r>
                <w:r w:rsidRPr="00752E9C">
                  <w:t xml:space="preserve"> </w:t>
                </w:r>
                <w:r>
                  <w:t>ipsum</w:t>
                </w:r>
                <w:r w:rsidRPr="00752E9C">
                  <w:t xml:space="preserve"> </w:t>
                </w:r>
                <w:r>
                  <w:t>dolor</w:t>
                </w:r>
                <w:r w:rsidRPr="00752E9C">
                  <w:t xml:space="preserve"> </w:t>
                </w:r>
                <w:r>
                  <w:t>sit</w:t>
                </w:r>
                <w:r w:rsidRPr="00752E9C">
                  <w:t xml:space="preserve"> </w:t>
                </w:r>
                <w:r>
                  <w:t>amet,</w:t>
                </w:r>
                <w:r w:rsidRPr="00752E9C">
                  <w:t xml:space="preserve"> </w:t>
                </w:r>
                <w:r>
                  <w:t>consectetur</w:t>
                </w:r>
                <w:r w:rsidRPr="00752E9C">
                  <w:t xml:space="preserve"> </w:t>
                </w:r>
                <w:r>
                  <w:t>adipiscing</w:t>
                </w:r>
                <w:r w:rsidRPr="00752E9C">
                  <w:t xml:space="preserve"> </w:t>
                </w:r>
                <w:r>
                  <w:t>elit.</w:t>
                </w:r>
                <w:r w:rsidRPr="00752E9C">
                  <w:t xml:space="preserve"> </w:t>
                </w:r>
                <w:r>
                  <w:t>Ma</w:t>
                </w:r>
                <w:r w:rsidRPr="00752E9C">
                  <w:t xml:space="preserve"> </w:t>
                </w:r>
                <w:r>
                  <w:t>ecenas</w:t>
                </w:r>
                <w:r w:rsidRPr="00752E9C">
                  <w:t xml:space="preserve"> </w:t>
                </w:r>
                <w:r>
                  <w:t>massa velit, consectetur sit amet dapibus et, dapibus sit amet odio. Aliquam non varius ipsum. Fusce venenatis quam vel libero scelerisque, a mattis diam sollicitudin. Lorem ipsum dolor sit amet, consectetur adipiscing elit. Non varius ipsum. Fusce venenatis quam vel libero sce lerisque, a</w:t>
                </w:r>
                <w:r w:rsidRPr="00752E9C">
                  <w:t xml:space="preserve"> </w:t>
                </w:r>
                <w:r>
                  <w:t>mattis.</w:t>
                </w:r>
              </w:p>
              <w:p w14:paraId="15B1D798" w14:textId="77777777" w:rsidR="00926854" w:rsidRPr="00926854" w:rsidRDefault="00265387" w:rsidP="0054317C">
                <w:r>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w:t>
                </w:r>
                <w:r w:rsidRPr="00752E9C">
                  <w:t xml:space="preserve"> </w:t>
                </w:r>
                <w:r>
                  <w:t>et,</w:t>
                </w:r>
                <w:r w:rsidRPr="00752E9C">
                  <w:t xml:space="preserve"> </w:t>
                </w:r>
                <w:r>
                  <w:t>dapibus</w:t>
                </w:r>
                <w:r w:rsidRPr="00752E9C">
                  <w:t xml:space="preserve"> </w:t>
                </w:r>
                <w:r>
                  <w:t>sit</w:t>
                </w:r>
                <w:r w:rsidRPr="00752E9C">
                  <w:t xml:space="preserve"> </w:t>
                </w:r>
                <w:r>
                  <w:t>amet</w:t>
                </w:r>
                <w:r w:rsidRPr="00752E9C">
                  <w:t xml:space="preserve"> </w:t>
                </w:r>
                <w:r>
                  <w:t>odio.</w:t>
                </w:r>
                <w:r w:rsidRPr="00752E9C">
                  <w:t xml:space="preserve"> </w:t>
                </w:r>
                <w:r>
                  <w:t>Vestibulum</w:t>
                </w:r>
                <w:r w:rsidRPr="00752E9C">
                  <w:t xml:space="preserve"> </w:t>
                </w:r>
                <w:r>
                  <w:t>ultricies</w:t>
                </w:r>
                <w:r w:rsidRPr="00752E9C">
                  <w:t xml:space="preserve"> </w:t>
                </w:r>
                <w:r>
                  <w:t>erat</w:t>
                </w:r>
                <w:r w:rsidRPr="00752E9C">
                  <w:t xml:space="preserve"> </w:t>
                </w:r>
                <w:r>
                  <w:t>sit</w:t>
                </w:r>
                <w:r w:rsidRPr="00752E9C">
                  <w:t xml:space="preserve"> </w:t>
                </w:r>
                <w:r>
                  <w:t>amet</w:t>
                </w:r>
                <w:r w:rsidRPr="00752E9C">
                  <w:t xml:space="preserve"> </w:t>
                </w:r>
                <w:r>
                  <w:t xml:space="preserve">massa </w:t>
                </w:r>
                <w:r w:rsidRPr="00752E9C">
                  <w:t xml:space="preserve">ullamcorper. nulla, </w:t>
                </w:r>
                <w:r>
                  <w:t>non posuere tellus. Vivamus justo erat, suscipit sit amet dui sed, ultricie. Ma ecenas massa velit.</w:t>
                </w:r>
              </w:p>
            </w:sdtContent>
          </w:sdt>
        </w:tc>
      </w:tr>
    </w:tbl>
    <w:p w14:paraId="78053C07" w14:textId="77777777" w:rsidR="00BB58DC" w:rsidRDefault="00BB58DC" w:rsidP="0054317C">
      <w:pPr>
        <w:spacing w:before="0"/>
      </w:pPr>
    </w:p>
    <w:p w14:paraId="7BDCC4BC" w14:textId="77777777" w:rsidR="00BB58DC" w:rsidRPr="00BB58DC" w:rsidRDefault="00BB58DC" w:rsidP="0054317C">
      <w:pPr>
        <w:spacing w:before="0"/>
        <w:sectPr w:rsidR="00BB58DC" w:rsidRPr="00BB58DC" w:rsidSect="0054317C">
          <w:pgSz w:w="12240" w:h="15840" w:code="1"/>
          <w:pgMar w:top="720" w:right="720" w:bottom="720" w:left="720" w:header="720" w:footer="288" w:gutter="0"/>
          <w:cols w:space="720"/>
          <w:docGrid w:linePitch="299"/>
        </w:sectPr>
      </w:pPr>
    </w:p>
    <w:p w14:paraId="5F746B96" w14:textId="77777777" w:rsidR="00AE7A77" w:rsidRPr="00752E9C" w:rsidRDefault="00045461" w:rsidP="00752E9C">
      <w:pPr>
        <w:pStyle w:val="GraphicAnchor"/>
      </w:pPr>
      <w:r>
        <w:rPr>
          <w:noProof/>
        </w:rPr>
        <w:lastRenderedPageBreak/>
        <mc:AlternateContent>
          <mc:Choice Requires="wpg">
            <w:drawing>
              <wp:anchor distT="0" distB="0" distL="114300" distR="114300" simplePos="0" relativeHeight="251746304" behindDoc="1" locked="0" layoutInCell="1" allowOverlap="1" wp14:anchorId="3E043481" wp14:editId="327CACE4">
                <wp:simplePos x="0" y="0"/>
                <wp:positionH relativeFrom="column">
                  <wp:posOffset>-455930</wp:posOffset>
                </wp:positionH>
                <wp:positionV relativeFrom="paragraph">
                  <wp:posOffset>-459740</wp:posOffset>
                </wp:positionV>
                <wp:extent cx="7770092" cy="10064698"/>
                <wp:effectExtent l="0" t="0" r="2540" b="0"/>
                <wp:wrapNone/>
                <wp:docPr id="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0092" cy="10064698"/>
                          <a:chOff x="0" y="0"/>
                          <a:chExt cx="7770092" cy="10064698"/>
                        </a:xfrm>
                        <a:solidFill>
                          <a:schemeClr val="accent1"/>
                        </a:solidFill>
                      </wpg:grpSpPr>
                      <wps:wsp>
                        <wps:cNvPr id="7"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20"/>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217F73D5" id="Group 6" o:spid="_x0000_s1026" alt="&quot;&quot;" style="position:absolute;margin-left:-35.9pt;margin-top:-36.2pt;width:611.8pt;height:792.5pt;z-index:-251570176" coordsize="77700,100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">
                <v:shape id="Freeform 45" o:spid="_x0000_s1027" style="position:absolute;width:32633;height:100577;visibility:visible;mso-wrap-style:square;v-text-anchor:top" coordsize="514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" path="m5139,15839r-2,-75l5130,15689r-10,-73l5105,15544r-19,-70l5063,15405r-27,-67l5006,15273r-34,-63l4935,15149r-40,-59l4851,15034r-46,-54l4755,14928r-52,-48l4648,14834r-57,-43l4531,14752r-62,-37l4405,14682r-66,-30l4271,14626r-70,-22l4129,14585r-73,-14l3982,14560r-76,-7l3840,14552,3840,,,,,15840r3840,l3840,15839r1299,e" filled="f" stroked="f">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20" o:spid="_x0000_s1028" style="position:absolute;left:95;width:24304;height:31652;visibility:visible;mso-wrap-style:square;v-text-anchor:top" coordsize="3828,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"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fillcolor="#008ed1 [3205]" stroked="f">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o:spid="_x0000_s1029" style="position:absolute;left:53054;top:92392;width:24646;height:8254;visibility:visible;mso-wrap-style:square;v-text-anchor:top" coordsize="3882,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"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filled="f" stroked="f">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265387" w14:paraId="09736A17" w14:textId="77777777" w:rsidTr="00EA08F9">
        <w:tc>
          <w:tcPr>
            <w:tcW w:w="2630" w:type="dxa"/>
          </w:tcPr>
          <w:p w14:paraId="10504D1C" w14:textId="77777777" w:rsidR="00265387" w:rsidRDefault="00265387" w:rsidP="00EA08F9">
            <w:pPr>
              <w:rPr>
                <w:rFonts w:ascii="Times New Roman"/>
                <w:sz w:val="17"/>
              </w:rPr>
            </w:pPr>
          </w:p>
        </w:tc>
        <w:tc>
          <w:tcPr>
            <w:tcW w:w="1056" w:type="dxa"/>
          </w:tcPr>
          <w:p w14:paraId="73AAE90F" w14:textId="77777777" w:rsidR="00265387" w:rsidRDefault="00265387" w:rsidP="00EA08F9">
            <w:pPr>
              <w:rPr>
                <w:rFonts w:ascii="Times New Roman"/>
                <w:sz w:val="17"/>
              </w:rPr>
            </w:pPr>
          </w:p>
        </w:tc>
        <w:tc>
          <w:tcPr>
            <w:tcW w:w="7356" w:type="dxa"/>
          </w:tcPr>
          <w:p w14:paraId="7EBBE5FF" w14:textId="77777777" w:rsidR="00265387" w:rsidRPr="000C05AE" w:rsidRDefault="00000000" w:rsidP="00265387">
            <w:pPr>
              <w:pStyle w:val="MastheadBLUE"/>
            </w:pPr>
            <w:sdt>
              <w:sdtPr>
                <w:id w:val="1998689085"/>
                <w:placeholder>
                  <w:docPart w:val="CCDD69F6753F49FCB35F8260723F149E"/>
                </w:placeholder>
                <w:temporary/>
                <w:showingPlcHdr/>
                <w15:appearance w15:val="hidden"/>
              </w:sdtPr>
              <w:sdtContent>
                <w:r w:rsidR="00265387">
                  <w:t>Class News</w:t>
                </w:r>
              </w:sdtContent>
            </w:sdt>
          </w:p>
        </w:tc>
      </w:tr>
      <w:tr w:rsidR="00265387" w14:paraId="1ED92380" w14:textId="77777777" w:rsidTr="00EA08F9">
        <w:trPr>
          <w:trHeight w:val="869"/>
        </w:trPr>
        <w:tc>
          <w:tcPr>
            <w:tcW w:w="2630" w:type="dxa"/>
          </w:tcPr>
          <w:p w14:paraId="2BB9B0F9" w14:textId="77777777" w:rsidR="00265387" w:rsidRDefault="00265387" w:rsidP="00EA08F9">
            <w:pPr>
              <w:rPr>
                <w:rFonts w:ascii="Times New Roman"/>
                <w:sz w:val="17"/>
              </w:rPr>
            </w:pPr>
          </w:p>
        </w:tc>
        <w:tc>
          <w:tcPr>
            <w:tcW w:w="1056" w:type="dxa"/>
          </w:tcPr>
          <w:p w14:paraId="0DC71847" w14:textId="77777777" w:rsidR="00265387" w:rsidRDefault="00265387" w:rsidP="00EA08F9">
            <w:pPr>
              <w:rPr>
                <w:rFonts w:ascii="Times New Roman"/>
                <w:sz w:val="17"/>
              </w:rPr>
            </w:pPr>
          </w:p>
        </w:tc>
        <w:tc>
          <w:tcPr>
            <w:tcW w:w="7356" w:type="dxa"/>
          </w:tcPr>
          <w:p w14:paraId="29FB0AC6" w14:textId="77777777" w:rsidR="00265387" w:rsidRDefault="00265387" w:rsidP="00EA08F9">
            <w:pPr>
              <w:rPr>
                <w:rFonts w:ascii="Times New Roman"/>
                <w:sz w:val="17"/>
              </w:rPr>
            </w:pPr>
          </w:p>
        </w:tc>
      </w:tr>
      <w:tr w:rsidR="00265387" w14:paraId="1E08BAF4" w14:textId="77777777" w:rsidTr="00EA08F9">
        <w:tc>
          <w:tcPr>
            <w:tcW w:w="2630" w:type="dxa"/>
            <w:vAlign w:val="bottom"/>
          </w:tcPr>
          <w:p w14:paraId="0B33A99D" w14:textId="77777777" w:rsidR="00265387" w:rsidRPr="00BB58DC" w:rsidRDefault="00000000" w:rsidP="00265387">
            <w:pPr>
              <w:pStyle w:val="H2SidebarBLUE"/>
            </w:pPr>
            <w:sdt>
              <w:sdtPr>
                <w:id w:val="-60015624"/>
                <w:placeholder>
                  <w:docPart w:val="3E8AB3ED43984E38B16072D345118533"/>
                </w:placeholder>
                <w:temporary/>
                <w:showingPlcHdr/>
                <w15:appearance w15:val="hidden"/>
              </w:sdtPr>
              <w:sdtContent>
                <w:r w:rsidR="00265387" w:rsidRPr="00BB58DC">
                  <w:t>Ms. Tanaka</w:t>
                </w:r>
              </w:sdtContent>
            </w:sdt>
          </w:p>
          <w:p w14:paraId="57FEA3C8" w14:textId="77777777" w:rsidR="0054317C" w:rsidRPr="0054317C" w:rsidRDefault="00000000" w:rsidP="0054317C">
            <w:pPr>
              <w:pStyle w:val="SidebarBody"/>
            </w:pPr>
            <w:sdt>
              <w:sdtPr>
                <w:id w:val="-1603560377"/>
                <w:placeholder>
                  <w:docPart w:val="F60F9E7E63AA428FA10AF86EDE51A5F9"/>
                </w:placeholder>
                <w:temporary/>
                <w:showingPlcHdr/>
                <w15:appearance w15:val="hidden"/>
              </w:sdtPr>
              <w:sdtContent>
                <w:r w:rsidR="0054317C" w:rsidRPr="0054317C">
                  <w:t>(718) 555–0100</w:t>
                </w:r>
              </w:sdtContent>
            </w:sdt>
            <w:r w:rsidR="0054317C" w:rsidRPr="0054317C">
              <w:t xml:space="preserve"> </w:t>
            </w:r>
          </w:p>
          <w:p w14:paraId="5EDE0EE3" w14:textId="77777777" w:rsidR="0054317C" w:rsidRPr="0054317C" w:rsidRDefault="00000000" w:rsidP="0054317C">
            <w:pPr>
              <w:pStyle w:val="SidebarBody"/>
            </w:pPr>
            <w:sdt>
              <w:sdtPr>
                <w:id w:val="-1069116591"/>
                <w:placeholder>
                  <w:docPart w:val="409B9370CC7044F587FAAD3259A7CB0F"/>
                </w:placeholder>
                <w:temporary/>
                <w:showingPlcHdr/>
                <w15:appearance w15:val="hidden"/>
              </w:sdtPr>
              <w:sdtContent>
                <w:r w:rsidR="0054317C" w:rsidRPr="0054317C">
                  <w:t>sycamoremiddle.org</w:t>
                </w:r>
              </w:sdtContent>
            </w:sdt>
            <w:r w:rsidR="0054317C" w:rsidRPr="0054317C">
              <w:t xml:space="preserve"> </w:t>
            </w:r>
          </w:p>
          <w:p w14:paraId="07EE1580" w14:textId="77777777" w:rsidR="00265387" w:rsidRPr="000C05AE" w:rsidRDefault="00000000" w:rsidP="0054317C">
            <w:pPr>
              <w:pStyle w:val="SidebarBody"/>
            </w:pPr>
            <w:sdt>
              <w:sdtPr>
                <w:id w:val="-391971229"/>
                <w:placeholder>
                  <w:docPart w:val="A773ED4635D74A3D9D5612B46D84DCD2"/>
                </w:placeholder>
                <w:temporary/>
                <w:showingPlcHdr/>
                <w15:appearance w15:val="hidden"/>
              </w:sdtPr>
              <w:sdtContent>
                <w:r w:rsidR="0054317C" w:rsidRPr="0054317C">
                  <w:t>ytanaka@sycamoremiddle.edu</w:t>
                </w:r>
              </w:sdtContent>
            </w:sdt>
          </w:p>
        </w:tc>
        <w:tc>
          <w:tcPr>
            <w:tcW w:w="1056" w:type="dxa"/>
          </w:tcPr>
          <w:p w14:paraId="53BB8CB7" w14:textId="77777777" w:rsidR="00265387" w:rsidRDefault="00265387" w:rsidP="00EA08F9">
            <w:pPr>
              <w:rPr>
                <w:rFonts w:ascii="Times New Roman"/>
                <w:sz w:val="17"/>
              </w:rPr>
            </w:pPr>
          </w:p>
        </w:tc>
        <w:tc>
          <w:tcPr>
            <w:tcW w:w="7356" w:type="dxa"/>
          </w:tcPr>
          <w:p w14:paraId="5D1231AE" w14:textId="77777777" w:rsidR="00265387" w:rsidRPr="00752E9C" w:rsidRDefault="00265387" w:rsidP="0054317C">
            <w:pPr>
              <w:spacing w:before="0"/>
            </w:pPr>
            <w:r w:rsidRPr="00D61301">
              <w:rPr>
                <w:noProof/>
                <w:lang w:eastAsia="en-AU" w:bidi="ar-SA"/>
              </w:rPr>
              <w:drawing>
                <wp:inline distT="0" distB="0" distL="0" distR="0" wp14:anchorId="4166AB43" wp14:editId="1E7138C6">
                  <wp:extent cx="4656711" cy="2700866"/>
                  <wp:effectExtent l="0" t="0" r="0" b="4445"/>
                  <wp:docPr id="1" name="Picture 1" descr="elementary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ettyimages-122269375-170667a.jpg"/>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0" y="0"/>
                            <a:ext cx="4660598" cy="2703120"/>
                          </a:xfrm>
                          <a:prstGeom prst="rect">
                            <a:avLst/>
                          </a:prstGeom>
                          <a:ln>
                            <a:noFill/>
                          </a:ln>
                          <a:extLst>
                            <a:ext uri="{53640926-AAD7-44D8-BBD7-CCE9431645EC}">
                              <a14:shadowObscured xmlns:a14="http://schemas.microsoft.com/office/drawing/2010/main"/>
                            </a:ext>
                          </a:extLst>
                        </pic:spPr>
                      </pic:pic>
                    </a:graphicData>
                  </a:graphic>
                </wp:inline>
              </w:drawing>
            </w:r>
          </w:p>
        </w:tc>
      </w:tr>
      <w:tr w:rsidR="00265387" w14:paraId="77F986BC" w14:textId="77777777" w:rsidTr="00806B1F">
        <w:trPr>
          <w:trHeight w:val="144"/>
        </w:trPr>
        <w:tc>
          <w:tcPr>
            <w:tcW w:w="2630" w:type="dxa"/>
          </w:tcPr>
          <w:p w14:paraId="4FF8D4D8" w14:textId="77777777" w:rsidR="00265387" w:rsidRDefault="00265387" w:rsidP="00806B1F">
            <w:pPr>
              <w:spacing w:before="0"/>
              <w:rPr>
                <w:rFonts w:ascii="Times New Roman"/>
                <w:sz w:val="17"/>
              </w:rPr>
            </w:pPr>
          </w:p>
        </w:tc>
        <w:tc>
          <w:tcPr>
            <w:tcW w:w="1056" w:type="dxa"/>
          </w:tcPr>
          <w:p w14:paraId="180A30C6" w14:textId="77777777" w:rsidR="00265387" w:rsidRDefault="00265387" w:rsidP="00806B1F">
            <w:pPr>
              <w:spacing w:before="0"/>
              <w:rPr>
                <w:rFonts w:ascii="Times New Roman"/>
                <w:sz w:val="17"/>
              </w:rPr>
            </w:pPr>
          </w:p>
        </w:tc>
        <w:tc>
          <w:tcPr>
            <w:tcW w:w="7356" w:type="dxa"/>
          </w:tcPr>
          <w:p w14:paraId="59FDC849" w14:textId="77777777" w:rsidR="00265387" w:rsidRDefault="00265387" w:rsidP="00806B1F">
            <w:pPr>
              <w:spacing w:before="0"/>
              <w:rPr>
                <w:rFonts w:ascii="Times New Roman"/>
                <w:sz w:val="17"/>
              </w:rPr>
            </w:pPr>
          </w:p>
        </w:tc>
      </w:tr>
      <w:tr w:rsidR="00265387" w14:paraId="65692BB0" w14:textId="77777777" w:rsidTr="00806B1F">
        <w:trPr>
          <w:trHeight w:val="6768"/>
        </w:trPr>
        <w:tc>
          <w:tcPr>
            <w:tcW w:w="2630" w:type="dxa"/>
            <w:vAlign w:val="center"/>
          </w:tcPr>
          <w:p w14:paraId="3AB2E1EB" w14:textId="77777777" w:rsidR="00265387" w:rsidRDefault="00000000" w:rsidP="00265387">
            <w:pPr>
              <w:pStyle w:val="H2SidebarBLUE"/>
            </w:pPr>
            <w:sdt>
              <w:sdtPr>
                <w:id w:val="-608040668"/>
                <w:placeholder>
                  <w:docPart w:val="905991F8C9F543318209ED1412B992B7"/>
                </w:placeholder>
                <w:temporary/>
                <w:showingPlcHdr/>
                <w15:appearance w15:val="hidden"/>
              </w:sdtPr>
              <w:sdtContent>
                <w:r w:rsidR="00265387">
                  <w:t>Upcoming Events</w:t>
                </w:r>
              </w:sdtContent>
            </w:sdt>
          </w:p>
          <w:p w14:paraId="7B91C584" w14:textId="77777777" w:rsidR="00265387" w:rsidRDefault="00000000" w:rsidP="0054317C">
            <w:pPr>
              <w:pStyle w:val="SidebarBody"/>
            </w:pPr>
            <w:sdt>
              <w:sdtPr>
                <w:id w:val="-397899560"/>
                <w:placeholder>
                  <w:docPart w:val="F0C0907113A746CAB8B3DCAF3D60D161"/>
                </w:placeholder>
                <w:temporary/>
                <w:showingPlcHdr/>
                <w15:appearance w15:val="hidden"/>
              </w:sdtPr>
              <w:sdtContent>
                <w:r w:rsidR="00265387">
                  <w:t>School Dance</w:t>
                </w:r>
              </w:sdtContent>
            </w:sdt>
          </w:p>
          <w:p w14:paraId="22534E4B" w14:textId="77777777" w:rsidR="00265387" w:rsidRDefault="00000000" w:rsidP="0054317C">
            <w:pPr>
              <w:pStyle w:val="SidebarBody"/>
            </w:pPr>
            <w:sdt>
              <w:sdtPr>
                <w:id w:val="332264761"/>
                <w:placeholder>
                  <w:docPart w:val="2A5493006478497988C5F3DB6E68F5BF"/>
                </w:placeholder>
                <w:temporary/>
                <w:showingPlcHdr/>
                <w15:appearance w15:val="hidden"/>
              </w:sdtPr>
              <w:sdtContent>
                <w:r w:rsidR="00265387" w:rsidRPr="00BB58DC">
                  <w:t>9.9 | 5-7pm</w:t>
                </w:r>
              </w:sdtContent>
            </w:sdt>
          </w:p>
          <w:p w14:paraId="70EF581A" w14:textId="77777777" w:rsidR="0054317C" w:rsidRPr="00BB58DC" w:rsidRDefault="0054317C" w:rsidP="0054317C">
            <w:pPr>
              <w:pStyle w:val="SidebarBody"/>
            </w:pPr>
          </w:p>
          <w:p w14:paraId="2913DAE1" w14:textId="77777777" w:rsidR="00265387" w:rsidRDefault="00000000" w:rsidP="0054317C">
            <w:pPr>
              <w:pStyle w:val="SidebarBody"/>
            </w:pPr>
            <w:sdt>
              <w:sdtPr>
                <w:id w:val="-201871602"/>
                <w:placeholder>
                  <w:docPart w:val="C40F63E99E084C45BB18B160880311D0"/>
                </w:placeholder>
                <w:temporary/>
                <w:showingPlcHdr/>
                <w15:appearance w15:val="hidden"/>
              </w:sdtPr>
              <w:sdtContent>
                <w:r w:rsidR="00265387">
                  <w:t>Book Fair</w:t>
                </w:r>
              </w:sdtContent>
            </w:sdt>
          </w:p>
          <w:p w14:paraId="79C09FE9" w14:textId="77777777" w:rsidR="00265387" w:rsidRPr="00BB58DC" w:rsidRDefault="00000000" w:rsidP="0054317C">
            <w:pPr>
              <w:pStyle w:val="SidebarBody"/>
            </w:pPr>
            <w:sdt>
              <w:sdtPr>
                <w:id w:val="57682440"/>
                <w:placeholder>
                  <w:docPart w:val="BAD64E0485AA4DCEA496EC0943C1CFEC"/>
                </w:placeholder>
                <w:temporary/>
                <w:showingPlcHdr/>
                <w15:appearance w15:val="hidden"/>
              </w:sdtPr>
              <w:sdtContent>
                <w:r w:rsidR="00265387" w:rsidRPr="00BB58DC">
                  <w:t>10.1 - 11.1</w:t>
                </w:r>
              </w:sdtContent>
            </w:sdt>
          </w:p>
          <w:p w14:paraId="6DC393FE" w14:textId="77777777" w:rsidR="0054317C" w:rsidRDefault="0054317C" w:rsidP="0054317C">
            <w:pPr>
              <w:pStyle w:val="SidebarBody"/>
            </w:pPr>
          </w:p>
          <w:p w14:paraId="03117C46" w14:textId="77777777" w:rsidR="00265387" w:rsidRDefault="00000000" w:rsidP="0054317C">
            <w:pPr>
              <w:pStyle w:val="SidebarBody"/>
            </w:pPr>
            <w:sdt>
              <w:sdtPr>
                <w:id w:val="-690457362"/>
                <w:placeholder>
                  <w:docPart w:val="3131717F17BE49F8977F4B184953F736"/>
                </w:placeholder>
                <w:temporary/>
                <w:showingPlcHdr/>
                <w15:appearance w15:val="hidden"/>
              </w:sdtPr>
              <w:sdtContent>
                <w:r w:rsidR="00265387">
                  <w:t>Picture Day</w:t>
                </w:r>
              </w:sdtContent>
            </w:sdt>
          </w:p>
          <w:p w14:paraId="50D94CCA" w14:textId="77777777" w:rsidR="00265387" w:rsidRPr="00BB58DC" w:rsidRDefault="00000000" w:rsidP="0054317C">
            <w:pPr>
              <w:pStyle w:val="SidebarBody"/>
            </w:pPr>
            <w:sdt>
              <w:sdtPr>
                <w:id w:val="552893832"/>
                <w:placeholder>
                  <w:docPart w:val="F41FFDD0769D42359C74F0A872F33A82"/>
                </w:placeholder>
                <w:temporary/>
                <w:showingPlcHdr/>
                <w15:appearance w15:val="hidden"/>
              </w:sdtPr>
              <w:sdtContent>
                <w:r w:rsidR="00265387" w:rsidRPr="00BB58DC">
                  <w:t>10.15</w:t>
                </w:r>
              </w:sdtContent>
            </w:sdt>
          </w:p>
        </w:tc>
        <w:tc>
          <w:tcPr>
            <w:tcW w:w="1056" w:type="dxa"/>
          </w:tcPr>
          <w:p w14:paraId="3B63C68A" w14:textId="77777777" w:rsidR="00265387" w:rsidRDefault="00265387" w:rsidP="00EA08F9">
            <w:pPr>
              <w:rPr>
                <w:rFonts w:ascii="Times New Roman"/>
                <w:sz w:val="17"/>
              </w:rPr>
            </w:pPr>
          </w:p>
        </w:tc>
        <w:tc>
          <w:tcPr>
            <w:tcW w:w="7356" w:type="dxa"/>
            <w:tcMar>
              <w:right w:w="288" w:type="dxa"/>
            </w:tcMar>
          </w:tcPr>
          <w:p w14:paraId="7DC46EDA" w14:textId="77777777" w:rsidR="00265387" w:rsidRDefault="00000000" w:rsidP="00EA08F9">
            <w:pPr>
              <w:pStyle w:val="H1Headers"/>
            </w:pPr>
            <w:sdt>
              <w:sdtPr>
                <w:id w:val="759183811"/>
                <w:placeholder>
                  <w:docPart w:val="7E7F4244C6CF40989B4F1AA72F6428AA"/>
                </w:placeholder>
                <w:temporary/>
                <w:showingPlcHdr/>
                <w15:appearance w15:val="hidden"/>
              </w:sdtPr>
              <w:sdtContent>
                <w:r w:rsidR="00265387">
                  <w:t>Welcome back to school!</w:t>
                </w:r>
              </w:sdtContent>
            </w:sdt>
          </w:p>
          <w:sdt>
            <w:sdtPr>
              <w:id w:val="1119184811"/>
              <w:placeholder>
                <w:docPart w:val="46DA049DF3344241AEF24CC24E63BD0A"/>
              </w:placeholder>
              <w:temporary/>
              <w:showingPlcHdr/>
              <w15:appearance w15:val="hidden"/>
            </w:sdtPr>
            <w:sdtContent>
              <w:p w14:paraId="73DD8F69" w14:textId="77777777" w:rsidR="00265387" w:rsidRPr="00926854" w:rsidRDefault="00265387" w:rsidP="0054317C">
                <w:r w:rsidRPr="00926854">
                  <w:t>Lorem ipsum dolor sit amet, consectetur adipiscing elit. Aliquam non varius ipsum. Fusce venenatis quam vel libero scelerisque, a mattis diam sollicitudin. Lorem ipsum dolor sit amet, consectetur adipiscing elit. Aliquam non varius ipsum. Fusce venenatis quam vel libero sce lerisque, a mattis diam sollicitudin.</w:t>
                </w:r>
              </w:p>
              <w:p w14:paraId="15D3B6D8" w14:textId="77777777" w:rsidR="00265387" w:rsidRPr="00926854" w:rsidRDefault="00265387" w:rsidP="0054317C">
                <w:r w:rsidRPr="00926854">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 et, dapibus sit amet odio. Vestibulum ultricies erat sit amet massa ullamcorper.</w:t>
                </w:r>
              </w:p>
              <w:p w14:paraId="761A2E25" w14:textId="77777777" w:rsidR="00265387" w:rsidRPr="000C05AE" w:rsidRDefault="00265387" w:rsidP="0054317C">
                <w:r w:rsidRPr="00926854">
                  <w:t>Lorem ipsum dolor sit amet, consectetur adipi scing elit. Aliquam non varius ipsum. Fusce ven enatis quam vel libero scelerisque, a mattis diam sollicitudin. Lorem ipsum dolor sit amet, cons ectetur adipiscing elit. Aliquam non varius ipsum. Fusce venenatis quam vel libero sce lerisque, a mattis diam sollicitudin. Quisque a suscipit nulla, non posuere tellus.</w:t>
                </w:r>
              </w:p>
            </w:sdtContent>
          </w:sdt>
        </w:tc>
      </w:tr>
    </w:tbl>
    <w:p w14:paraId="0EBDEEA9" w14:textId="77777777" w:rsidR="00926854" w:rsidRDefault="00926854" w:rsidP="0054317C">
      <w:pPr>
        <w:spacing w:before="0"/>
      </w:pPr>
    </w:p>
    <w:p w14:paraId="27797634" w14:textId="77777777" w:rsidR="00926854" w:rsidRPr="00926854" w:rsidRDefault="00926854" w:rsidP="0054317C">
      <w:pPr>
        <w:spacing w:before="0"/>
        <w:sectPr w:rsidR="00926854" w:rsidRPr="00926854" w:rsidSect="0054317C">
          <w:pgSz w:w="12240" w:h="15840" w:code="1"/>
          <w:pgMar w:top="720" w:right="720" w:bottom="720" w:left="720" w:header="720" w:footer="288" w:gutter="0"/>
          <w:cols w:space="720"/>
          <w:docGrid w:linePitch="299"/>
        </w:sectPr>
      </w:pPr>
    </w:p>
    <w:p w14:paraId="79B87431" w14:textId="77777777" w:rsidR="00926854" w:rsidRPr="00752E9C" w:rsidRDefault="00045461" w:rsidP="00752E9C">
      <w:pPr>
        <w:pStyle w:val="GraphicAnchor"/>
      </w:pPr>
      <w:r>
        <w:rPr>
          <w:noProof/>
        </w:rPr>
        <w:lastRenderedPageBreak/>
        <mc:AlternateContent>
          <mc:Choice Requires="wpg">
            <w:drawing>
              <wp:anchor distT="0" distB="0" distL="114300" distR="114300" simplePos="0" relativeHeight="251748352" behindDoc="1" locked="1" layoutInCell="1" allowOverlap="1" wp14:anchorId="13E96AE0" wp14:editId="7EC34E8A">
                <wp:simplePos x="0" y="0"/>
                <wp:positionH relativeFrom="column">
                  <wp:posOffset>-457200</wp:posOffset>
                </wp:positionH>
                <wp:positionV relativeFrom="paragraph">
                  <wp:posOffset>-459740</wp:posOffset>
                </wp:positionV>
                <wp:extent cx="7772400" cy="10067544"/>
                <wp:effectExtent l="0" t="0" r="0" b="0"/>
                <wp:wrapNone/>
                <wp:docPr id="10" name="Group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67544"/>
                          <a:chOff x="0" y="0"/>
                          <a:chExt cx="7770092" cy="10064698"/>
                        </a:xfrm>
                      </wpg:grpSpPr>
                      <wps:wsp>
                        <wps:cNvPr id="11"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20"/>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A5ACD06" id="Group 10" o:spid="_x0000_s1026" alt="&quot;&quot;" style="position:absolute;margin-left:-36pt;margin-top:-36.2pt;width:612pt;height:792.7pt;z-index:-251568128;mso-width-relative:margin;mso-height-relative:margin" coordsize="77700,100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">
                <v:shape id="Freeform 45" o:spid="_x0000_s1027" style="position:absolute;width:32633;height:100577;visibility:visible;mso-wrap-style:square;v-text-anchor:top" coordsize="514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" path="m5139,15839r-2,-75l5130,15689r-10,-73l5105,15544r-19,-70l5063,15405r-27,-67l5006,15273r-34,-63l4935,15149r-40,-59l4851,15034r-46,-54l4755,14928r-52,-48l4648,14834r-57,-43l4531,14752r-62,-37l4405,14682r-66,-30l4271,14626r-70,-22l4129,14585r-73,-14l3982,14560r-76,-7l3840,14552,3840,,,,,15840r3840,l3840,15839r1299,e" fillcolor="#cee5f6 [3204]" stroked="f">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20" o:spid="_x0000_s1028" style="position:absolute;left:95;width:24304;height:31652;visibility:visible;mso-wrap-style:square;v-text-anchor:top" coordsize="3828,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"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fillcolor="#008ed1 [3205]" stroked="f">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o:spid="_x0000_s1029" style="position:absolute;left:53054;top:92392;width:24646;height:8254;visibility:visible;mso-wrap-style:square;v-text-anchor:top" coordsize="3882,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"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fillcolor="#cee5f6 [3204]" stroked="f">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w10:anchorlock/>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265387" w14:paraId="350990AA" w14:textId="77777777" w:rsidTr="0054317C">
        <w:trPr>
          <w:trHeight w:val="4829"/>
        </w:trPr>
        <w:tc>
          <w:tcPr>
            <w:tcW w:w="2630" w:type="dxa"/>
          </w:tcPr>
          <w:p w14:paraId="344E6AB2" w14:textId="77777777" w:rsidR="00265387" w:rsidRDefault="00265387" w:rsidP="00EA08F9">
            <w:pPr>
              <w:rPr>
                <w:rFonts w:ascii="Times New Roman"/>
                <w:sz w:val="17"/>
              </w:rPr>
            </w:pPr>
          </w:p>
        </w:tc>
        <w:tc>
          <w:tcPr>
            <w:tcW w:w="1056" w:type="dxa"/>
          </w:tcPr>
          <w:p w14:paraId="3F6001E9" w14:textId="77777777" w:rsidR="00265387" w:rsidRDefault="00265387" w:rsidP="00EA08F9">
            <w:pPr>
              <w:rPr>
                <w:rFonts w:ascii="Times New Roman"/>
                <w:sz w:val="17"/>
              </w:rPr>
            </w:pPr>
          </w:p>
        </w:tc>
        <w:tc>
          <w:tcPr>
            <w:tcW w:w="7356" w:type="dxa"/>
            <w:tcMar>
              <w:right w:w="288" w:type="dxa"/>
            </w:tcMar>
          </w:tcPr>
          <w:p w14:paraId="613619EA" w14:textId="77777777" w:rsidR="00265387" w:rsidRPr="00BB58DC" w:rsidRDefault="00000000" w:rsidP="00EA08F9">
            <w:pPr>
              <w:pStyle w:val="H1Headers"/>
            </w:pPr>
            <w:sdt>
              <w:sdtPr>
                <w:id w:val="-2063475239"/>
                <w:placeholder>
                  <w:docPart w:val="466F34C9CEF244D38B57A51C42022439"/>
                </w:placeholder>
                <w:temporary/>
                <w:showingPlcHdr/>
                <w15:appearance w15:val="hidden"/>
              </w:sdtPr>
              <w:sdtContent>
                <w:r w:rsidR="00265387" w:rsidRPr="00BB58DC">
                  <w:t>Recent highlights</w:t>
                </w:r>
              </w:sdtContent>
            </w:sdt>
          </w:p>
          <w:sdt>
            <w:sdtPr>
              <w:id w:val="712775978"/>
              <w:placeholder>
                <w:docPart w:val="8D403C55B75948C787DD1F1660DE8D26"/>
              </w:placeholder>
              <w:temporary/>
              <w:showingPlcHdr/>
              <w15:appearance w15:val="hidden"/>
            </w:sdtPr>
            <w:sdtContent>
              <w:p w14:paraId="738D10C7" w14:textId="77777777" w:rsidR="00265387" w:rsidRPr="00BB58DC" w:rsidRDefault="00265387" w:rsidP="0054317C">
                <w:r w:rsidRPr="00BB58DC">
                  <w:t>Lorem ipsum dolor sit amet, consectetur adipiscing elit. Aliquam non varius ipsum. Fusce venenatis quam vel libero scelerisque, a mattis diam sollicitudin. Lorem ipsum dolor sit amet, consectetur adipiscing elit. Aliquam non varius ipsum. Fusce venenatis quam vel libero scelerisque, a mattis diam sollicitudin.</w:t>
                </w:r>
              </w:p>
              <w:p w14:paraId="05C99C48" w14:textId="77777777" w:rsidR="00265387" w:rsidRPr="00BB58DC" w:rsidRDefault="00265387" w:rsidP="0054317C">
                <w:r w:rsidRPr="00BB58DC">
                  <w:t>Maecenas massa velit, consectetur sit amet dapibus et, dapibus sit amet odio. Vestibulum ultricies erat sit amet massa ullamco rper ferme ntum. Quisque a suscipit nulla, non posuere tellus. Viva mus justo erat, suscipit sit amet dui sed, ultricies porttitor mi.</w:t>
                </w:r>
              </w:p>
              <w:p w14:paraId="227D1E8B" w14:textId="77777777" w:rsidR="00265387" w:rsidRPr="000C05AE" w:rsidRDefault="00265387" w:rsidP="0054317C">
                <w:r w:rsidRPr="00BB58DC">
                  <w:t>Aliquam pharetra risus vitae odio imperdiet condimentum. Fusce in quam varius, dictum mi sit amet, aliquam mi. Suspe ndisse potenti. Pellentesque auctor id neque vel maximus.</w:t>
                </w:r>
              </w:p>
            </w:sdtContent>
          </w:sdt>
        </w:tc>
      </w:tr>
      <w:tr w:rsidR="00265387" w14:paraId="3B7FC93B" w14:textId="77777777" w:rsidTr="00EA08F9">
        <w:trPr>
          <w:trHeight w:val="869"/>
        </w:trPr>
        <w:tc>
          <w:tcPr>
            <w:tcW w:w="2630" w:type="dxa"/>
            <w:vMerge w:val="restart"/>
            <w:vAlign w:val="center"/>
          </w:tcPr>
          <w:p w14:paraId="4AFF9F40" w14:textId="77777777" w:rsidR="00265387" w:rsidRPr="00926854" w:rsidRDefault="00000000" w:rsidP="00265387">
            <w:pPr>
              <w:pStyle w:val="H2SidebarBLUE"/>
            </w:pPr>
            <w:sdt>
              <w:sdtPr>
                <w:id w:val="-1071884863"/>
                <w:placeholder>
                  <w:docPart w:val="EA4BFB5FACA749D09837AA004496B89D"/>
                </w:placeholder>
                <w:temporary/>
                <w:showingPlcHdr/>
                <w15:appearance w15:val="hidden"/>
              </w:sdtPr>
              <w:sdtContent>
                <w:r w:rsidR="00265387" w:rsidRPr="00926854">
                  <w:t>Fall highlights</w:t>
                </w:r>
              </w:sdtContent>
            </w:sdt>
          </w:p>
          <w:sdt>
            <w:sdtPr>
              <w:id w:val="692108282"/>
              <w:placeholder>
                <w:docPart w:val="A8D3F8724C3A4FD6BAB32D9DF7385EBD"/>
              </w:placeholder>
              <w:temporary/>
              <w:showingPlcHdr/>
              <w15:appearance w15:val="hidden"/>
            </w:sdtPr>
            <w:sdtContent>
              <w:p w14:paraId="4B8D3DC1" w14:textId="77777777" w:rsidR="00265387" w:rsidRDefault="00265387" w:rsidP="00EA08F9">
                <w:pPr>
                  <w:pStyle w:val="SidebarBody"/>
                </w:pPr>
                <w:r>
                  <w:t>Lorem ipsum dolor sit amet, consec tetur adi piscing elit. Aliquam non varius ipsum. Fusce venenatis quam vel libero scelerisque. Quam vel libero sce lerisque, a matm.</w:t>
                </w:r>
              </w:p>
              <w:p w14:paraId="0486F759" w14:textId="77777777" w:rsidR="0054317C" w:rsidRDefault="0054317C" w:rsidP="00EA08F9">
                <w:pPr>
                  <w:pStyle w:val="SidebarBody"/>
                </w:pPr>
              </w:p>
              <w:p w14:paraId="48CBC9D4" w14:textId="77777777" w:rsidR="00265387" w:rsidRPr="00926854" w:rsidRDefault="00265387" w:rsidP="0054317C">
                <w:pPr>
                  <w:pStyle w:val="SidebarBody"/>
                </w:pPr>
                <w:r>
                  <w:t>Lorem ipsum dolor sit amet, consec tetur adi piscing elit. Aliquam non varius ipsum. Fusce venenatis quam vel libero scelerisque. Quam vel libero sce lerisque, a mattis diam venenatis quam vel.</w:t>
                </w:r>
              </w:p>
            </w:sdtContent>
          </w:sdt>
        </w:tc>
        <w:tc>
          <w:tcPr>
            <w:tcW w:w="1056" w:type="dxa"/>
          </w:tcPr>
          <w:p w14:paraId="4D0AA235" w14:textId="77777777" w:rsidR="00265387" w:rsidRDefault="00265387" w:rsidP="00EA08F9">
            <w:pPr>
              <w:rPr>
                <w:rFonts w:ascii="Times New Roman"/>
                <w:sz w:val="17"/>
              </w:rPr>
            </w:pPr>
          </w:p>
        </w:tc>
        <w:tc>
          <w:tcPr>
            <w:tcW w:w="7356" w:type="dxa"/>
          </w:tcPr>
          <w:p w14:paraId="2BFD9D14" w14:textId="77777777" w:rsidR="00265387" w:rsidRDefault="00265387" w:rsidP="008916A6">
            <w:pPr>
              <w:spacing w:before="120"/>
              <w:rPr>
                <w:rFonts w:ascii="Times New Roman"/>
                <w:sz w:val="17"/>
              </w:rPr>
            </w:pPr>
            <w:r w:rsidRPr="00D61301">
              <w:rPr>
                <w:noProof/>
                <w:lang w:eastAsia="en-AU" w:bidi="ar-SA"/>
              </w:rPr>
              <w:drawing>
                <wp:inline distT="0" distB="0" distL="0" distR="0" wp14:anchorId="4EE0EF92" wp14:editId="79DEB00D">
                  <wp:extent cx="4655638" cy="2099733"/>
                  <wp:effectExtent l="0" t="0" r="0" b="0"/>
                  <wp:docPr id="4" name="Picture 4" descr="desks in a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ettyimages-155096737-170667a.jpg"/>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4659648" cy="2101541"/>
                          </a:xfrm>
                          <a:prstGeom prst="rect">
                            <a:avLst/>
                          </a:prstGeom>
                          <a:ln>
                            <a:noFill/>
                          </a:ln>
                          <a:extLst>
                            <a:ext uri="{53640926-AAD7-44D8-BBD7-CCE9431645EC}">
                              <a14:shadowObscured xmlns:a14="http://schemas.microsoft.com/office/drawing/2010/main"/>
                            </a:ext>
                          </a:extLst>
                        </pic:spPr>
                      </pic:pic>
                    </a:graphicData>
                  </a:graphic>
                </wp:inline>
              </w:drawing>
            </w:r>
          </w:p>
        </w:tc>
      </w:tr>
      <w:tr w:rsidR="00265387" w14:paraId="67FD753B" w14:textId="77777777" w:rsidTr="00806B1F">
        <w:trPr>
          <w:trHeight w:val="288"/>
        </w:trPr>
        <w:tc>
          <w:tcPr>
            <w:tcW w:w="2630" w:type="dxa"/>
            <w:vMerge/>
            <w:vAlign w:val="bottom"/>
          </w:tcPr>
          <w:p w14:paraId="3057A26B" w14:textId="77777777" w:rsidR="00265387" w:rsidRPr="000C05AE" w:rsidRDefault="00265387" w:rsidP="00EA08F9">
            <w:pPr>
              <w:pStyle w:val="SidebarBold"/>
            </w:pPr>
          </w:p>
        </w:tc>
        <w:tc>
          <w:tcPr>
            <w:tcW w:w="1056" w:type="dxa"/>
          </w:tcPr>
          <w:p w14:paraId="2CFEAF60" w14:textId="77777777" w:rsidR="00265387" w:rsidRDefault="00265387" w:rsidP="00806B1F">
            <w:pPr>
              <w:spacing w:before="0"/>
              <w:rPr>
                <w:rFonts w:ascii="Times New Roman"/>
                <w:sz w:val="17"/>
              </w:rPr>
            </w:pPr>
          </w:p>
        </w:tc>
        <w:tc>
          <w:tcPr>
            <w:tcW w:w="7356" w:type="dxa"/>
          </w:tcPr>
          <w:p w14:paraId="419ABACF" w14:textId="77777777" w:rsidR="00265387" w:rsidRDefault="00265387" w:rsidP="00806B1F">
            <w:pPr>
              <w:spacing w:before="0"/>
              <w:rPr>
                <w:rFonts w:ascii="Times New Roman"/>
                <w:sz w:val="17"/>
              </w:rPr>
            </w:pPr>
          </w:p>
        </w:tc>
      </w:tr>
      <w:tr w:rsidR="00265387" w14:paraId="463C8425" w14:textId="77777777" w:rsidTr="00444FF9">
        <w:trPr>
          <w:trHeight w:val="4896"/>
        </w:trPr>
        <w:tc>
          <w:tcPr>
            <w:tcW w:w="2630" w:type="dxa"/>
            <w:vMerge/>
          </w:tcPr>
          <w:p w14:paraId="01875711" w14:textId="77777777" w:rsidR="00265387" w:rsidRDefault="00265387" w:rsidP="00EA08F9">
            <w:pPr>
              <w:rPr>
                <w:rFonts w:ascii="Times New Roman"/>
                <w:sz w:val="17"/>
              </w:rPr>
            </w:pPr>
          </w:p>
        </w:tc>
        <w:tc>
          <w:tcPr>
            <w:tcW w:w="1056" w:type="dxa"/>
          </w:tcPr>
          <w:p w14:paraId="4023D99A" w14:textId="77777777" w:rsidR="00265387" w:rsidRDefault="00265387" w:rsidP="00EA08F9">
            <w:pPr>
              <w:rPr>
                <w:rFonts w:ascii="Times New Roman"/>
                <w:sz w:val="17"/>
              </w:rPr>
            </w:pPr>
          </w:p>
        </w:tc>
        <w:tc>
          <w:tcPr>
            <w:tcW w:w="7356" w:type="dxa"/>
            <w:tcMar>
              <w:right w:w="288" w:type="dxa"/>
            </w:tcMar>
          </w:tcPr>
          <w:p w14:paraId="3A5FCC27" w14:textId="77777777" w:rsidR="00265387" w:rsidRPr="00926854" w:rsidRDefault="00000000" w:rsidP="00EA08F9">
            <w:pPr>
              <w:pStyle w:val="H1Headers"/>
            </w:pPr>
            <w:sdt>
              <w:sdtPr>
                <w:id w:val="-696851024"/>
                <w:placeholder>
                  <w:docPart w:val="70DBC12B84DA4C9A9FB59BF6779CB823"/>
                </w:placeholder>
                <w:temporary/>
                <w:showingPlcHdr/>
                <w15:appearance w15:val="hidden"/>
              </w:sdtPr>
              <w:sdtContent>
                <w:r w:rsidR="00265387" w:rsidRPr="00926854">
                  <w:t>Our next area of focus</w:t>
                </w:r>
              </w:sdtContent>
            </w:sdt>
          </w:p>
          <w:sdt>
            <w:sdtPr>
              <w:id w:val="143632873"/>
              <w:placeholder>
                <w:docPart w:val="15D9F3A15B434DEE93324EFD543B7FE2"/>
              </w:placeholder>
              <w:temporary/>
              <w:showingPlcHdr/>
              <w15:appearance w15:val="hidden"/>
            </w:sdtPr>
            <w:sdtContent>
              <w:p w14:paraId="0827C5FE" w14:textId="77777777" w:rsidR="00265387" w:rsidRDefault="00265387" w:rsidP="0054317C">
                <w:r>
                  <w:t>Lorem</w:t>
                </w:r>
                <w:r w:rsidRPr="00752E9C">
                  <w:t xml:space="preserve"> </w:t>
                </w:r>
                <w:r>
                  <w:t>ipsum</w:t>
                </w:r>
                <w:r w:rsidRPr="00752E9C">
                  <w:t xml:space="preserve"> </w:t>
                </w:r>
                <w:r>
                  <w:t>dolor</w:t>
                </w:r>
                <w:r w:rsidRPr="00752E9C">
                  <w:t xml:space="preserve"> </w:t>
                </w:r>
                <w:r>
                  <w:t>sit</w:t>
                </w:r>
                <w:r w:rsidRPr="00752E9C">
                  <w:t xml:space="preserve"> </w:t>
                </w:r>
                <w:r>
                  <w:t>amet,</w:t>
                </w:r>
                <w:r w:rsidRPr="00752E9C">
                  <w:t xml:space="preserve"> </w:t>
                </w:r>
                <w:r>
                  <w:t>consectetur</w:t>
                </w:r>
                <w:r w:rsidRPr="00752E9C">
                  <w:t xml:space="preserve"> </w:t>
                </w:r>
                <w:r>
                  <w:t>adipiscing</w:t>
                </w:r>
                <w:r w:rsidRPr="00752E9C">
                  <w:t xml:space="preserve"> </w:t>
                </w:r>
                <w:r>
                  <w:t>elit.</w:t>
                </w:r>
                <w:r w:rsidRPr="00752E9C">
                  <w:t xml:space="preserve"> </w:t>
                </w:r>
                <w:r>
                  <w:t>Ma</w:t>
                </w:r>
                <w:r w:rsidRPr="00752E9C">
                  <w:t xml:space="preserve"> </w:t>
                </w:r>
                <w:r>
                  <w:t>ecenas</w:t>
                </w:r>
                <w:r w:rsidRPr="00752E9C">
                  <w:t xml:space="preserve"> </w:t>
                </w:r>
                <w:r>
                  <w:t>massa velit, consectetur sit amet dapibus et, dapibus sit amet odio. Aliquam non varius ipsum. Fusce venenatis quam vel libero scelerisque, a mattis diam sollicitudin. Lorem ipsum dolor sit amet, consectetur adipiscing elit. Non varius ipsum. Fusce venenatis quam vel libero sce lerisque, a</w:t>
                </w:r>
                <w:r w:rsidRPr="00752E9C">
                  <w:t xml:space="preserve"> </w:t>
                </w:r>
                <w:r>
                  <w:t>mattis.</w:t>
                </w:r>
              </w:p>
              <w:p w14:paraId="78E3623C" w14:textId="77777777" w:rsidR="00265387" w:rsidRPr="00926854" w:rsidRDefault="00265387" w:rsidP="0054317C">
                <w:r>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w:t>
                </w:r>
                <w:r w:rsidRPr="00752E9C">
                  <w:t xml:space="preserve"> </w:t>
                </w:r>
                <w:r>
                  <w:t>et,</w:t>
                </w:r>
                <w:r w:rsidRPr="00752E9C">
                  <w:t xml:space="preserve"> </w:t>
                </w:r>
                <w:r>
                  <w:t>dapibus</w:t>
                </w:r>
                <w:r w:rsidRPr="00752E9C">
                  <w:t xml:space="preserve"> </w:t>
                </w:r>
                <w:r>
                  <w:t>sit</w:t>
                </w:r>
                <w:r w:rsidRPr="00752E9C">
                  <w:t xml:space="preserve"> </w:t>
                </w:r>
                <w:r>
                  <w:t>amet</w:t>
                </w:r>
                <w:r w:rsidRPr="00752E9C">
                  <w:t xml:space="preserve"> </w:t>
                </w:r>
                <w:r>
                  <w:t>odio.</w:t>
                </w:r>
                <w:r w:rsidRPr="00752E9C">
                  <w:t xml:space="preserve"> </w:t>
                </w:r>
                <w:r>
                  <w:t>Vestibulum</w:t>
                </w:r>
                <w:r w:rsidRPr="00752E9C">
                  <w:t xml:space="preserve"> </w:t>
                </w:r>
                <w:r>
                  <w:t>ultricies</w:t>
                </w:r>
                <w:r w:rsidRPr="00752E9C">
                  <w:t xml:space="preserve"> </w:t>
                </w:r>
                <w:r>
                  <w:t>erat</w:t>
                </w:r>
                <w:r w:rsidRPr="00752E9C">
                  <w:t xml:space="preserve"> </w:t>
                </w:r>
                <w:r>
                  <w:t>sit</w:t>
                </w:r>
                <w:r w:rsidRPr="00752E9C">
                  <w:t xml:space="preserve"> </w:t>
                </w:r>
                <w:r>
                  <w:t>amet</w:t>
                </w:r>
                <w:r w:rsidRPr="00752E9C">
                  <w:t xml:space="preserve"> </w:t>
                </w:r>
                <w:r>
                  <w:t xml:space="preserve">massa </w:t>
                </w:r>
                <w:r w:rsidRPr="00752E9C">
                  <w:t xml:space="preserve">ullamcorper. nulla, </w:t>
                </w:r>
                <w:r>
                  <w:t>non posuere tellus. Vivamus justo erat, suscipit sit amet dui sed, ultricie. Ma ecenas massa velit.</w:t>
                </w:r>
              </w:p>
            </w:sdtContent>
          </w:sdt>
        </w:tc>
      </w:tr>
    </w:tbl>
    <w:p w14:paraId="1AA64C18" w14:textId="77777777" w:rsidR="00AE7A77" w:rsidRDefault="00AE7A77" w:rsidP="0054317C">
      <w:pPr>
        <w:spacing w:before="0"/>
      </w:pPr>
    </w:p>
    <w:sectPr w:rsidR="00AE7A77" w:rsidSect="0054317C">
      <w:pgSz w:w="12240" w:h="15840" w:code="1"/>
      <w:pgMar w:top="720" w:right="720" w:bottom="720" w:left="72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13E47" w14:textId="77777777" w:rsidR="00812085" w:rsidRDefault="00812085" w:rsidP="00315A80">
      <w:r>
        <w:separator/>
      </w:r>
    </w:p>
  </w:endnote>
  <w:endnote w:type="continuationSeparator" w:id="0">
    <w:p w14:paraId="0843C8FD" w14:textId="77777777" w:rsidR="00812085" w:rsidRDefault="00812085" w:rsidP="00315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1357F" w14:textId="77777777" w:rsidR="00812085" w:rsidRDefault="00812085" w:rsidP="00315A80">
      <w:r>
        <w:separator/>
      </w:r>
    </w:p>
  </w:footnote>
  <w:footnote w:type="continuationSeparator" w:id="0">
    <w:p w14:paraId="353A1FE8" w14:textId="77777777" w:rsidR="00812085" w:rsidRDefault="00812085" w:rsidP="00315A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4E0"/>
    <w:rsid w:val="00007813"/>
    <w:rsid w:val="00045461"/>
    <w:rsid w:val="000C05AE"/>
    <w:rsid w:val="000D4706"/>
    <w:rsid w:val="000E152C"/>
    <w:rsid w:val="00116C6A"/>
    <w:rsid w:val="00265387"/>
    <w:rsid w:val="00295A0B"/>
    <w:rsid w:val="002D1F6E"/>
    <w:rsid w:val="00315A80"/>
    <w:rsid w:val="0031711C"/>
    <w:rsid w:val="00402BB3"/>
    <w:rsid w:val="00444FF9"/>
    <w:rsid w:val="00445498"/>
    <w:rsid w:val="005200DC"/>
    <w:rsid w:val="0054317C"/>
    <w:rsid w:val="0055362C"/>
    <w:rsid w:val="006374B8"/>
    <w:rsid w:val="006766CC"/>
    <w:rsid w:val="006A14E0"/>
    <w:rsid w:val="00752E9C"/>
    <w:rsid w:val="007D35E8"/>
    <w:rsid w:val="00806B1F"/>
    <w:rsid w:val="00812085"/>
    <w:rsid w:val="008916A6"/>
    <w:rsid w:val="008C6C50"/>
    <w:rsid w:val="00902EB8"/>
    <w:rsid w:val="00926854"/>
    <w:rsid w:val="009F06ED"/>
    <w:rsid w:val="00A90098"/>
    <w:rsid w:val="00AE7A77"/>
    <w:rsid w:val="00B14E69"/>
    <w:rsid w:val="00BB58DC"/>
    <w:rsid w:val="00C14DA9"/>
    <w:rsid w:val="00C3744D"/>
    <w:rsid w:val="00CA67D7"/>
    <w:rsid w:val="00CD6688"/>
    <w:rsid w:val="00D22630"/>
    <w:rsid w:val="00D234FD"/>
    <w:rsid w:val="00D61301"/>
    <w:rsid w:val="00F822D3"/>
    <w:rsid w:val="00FB3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D5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54317C"/>
    <w:pPr>
      <w:spacing w:before="240" w:line="269" w:lineRule="auto"/>
    </w:pPr>
    <w:rPr>
      <w:rFonts w:eastAsia="Franklin Gothic Book" w:cs="Franklin Gothic Book"/>
      <w:color w:val="171717" w:themeColor="background2" w:themeShade="1A"/>
      <w:lang w:bidi="en-US"/>
    </w:rPr>
  </w:style>
  <w:style w:type="paragraph" w:styleId="Heading1">
    <w:name w:val="heading 1"/>
    <w:basedOn w:val="Normal"/>
    <w:next w:val="Normal"/>
    <w:link w:val="Heading1Char"/>
    <w:uiPriority w:val="9"/>
    <w:semiHidden/>
    <w:qFormat/>
    <w:rsid w:val="00C3744D"/>
    <w:pPr>
      <w:keepNext/>
      <w:keepLines/>
      <w:outlineLvl w:val="0"/>
    </w:pPr>
    <w:rPr>
      <w:rFonts w:asciiTheme="majorHAnsi" w:eastAsiaTheme="majorEastAsia" w:hAnsiTheme="majorHAnsi" w:cstheme="majorBidi"/>
      <w:color w:val="6DB1E4"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3"/>
    <w:qFormat/>
    <w:rsid w:val="008C6C50"/>
    <w:pPr>
      <w:spacing w:before="182" w:line="268" w:lineRule="auto"/>
      <w:ind w:left="20" w:right="226"/>
    </w:pPr>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paragraph" w:customStyle="1" w:styleId="MastheadGREEN">
    <w:name w:val="Masthead GREEN"/>
    <w:basedOn w:val="Normal"/>
    <w:qFormat/>
    <w:rsid w:val="008C6C50"/>
    <w:pPr>
      <w:spacing w:before="241"/>
      <w:ind w:left="20"/>
    </w:pPr>
    <w:rPr>
      <w:rFonts w:asciiTheme="majorHAnsi" w:hAnsiTheme="majorHAnsi"/>
      <w:color w:val="009949" w:themeColor="accent4"/>
      <w:sz w:val="120"/>
    </w:rPr>
  </w:style>
  <w:style w:type="paragraph" w:customStyle="1" w:styleId="H1Headers">
    <w:name w:val="H1 Headers"/>
    <w:basedOn w:val="Normal"/>
    <w:uiPriority w:val="1"/>
    <w:qFormat/>
    <w:rsid w:val="00D22630"/>
    <w:pPr>
      <w:spacing w:before="105"/>
      <w:ind w:left="20"/>
    </w:pPr>
    <w:rPr>
      <w:sz w:val="48"/>
    </w:rPr>
  </w:style>
  <w:style w:type="paragraph" w:customStyle="1" w:styleId="H2SidebarGREEN">
    <w:name w:val="H2 Sidebar GREEN"/>
    <w:basedOn w:val="Normal"/>
    <w:uiPriority w:val="2"/>
    <w:qFormat/>
    <w:rsid w:val="0055362C"/>
    <w:pPr>
      <w:spacing w:before="66" w:after="120"/>
      <w:ind w:left="14"/>
    </w:pPr>
    <w:rPr>
      <w:rFonts w:asciiTheme="majorHAnsi" w:hAnsiTheme="majorHAnsi"/>
      <w:color w:val="007236" w:themeColor="accent4" w:themeShade="BF"/>
      <w:sz w:val="26"/>
    </w:rPr>
  </w:style>
  <w:style w:type="paragraph" w:customStyle="1" w:styleId="SidebarBold">
    <w:name w:val="Sidebar Bold"/>
    <w:basedOn w:val="Normal"/>
    <w:uiPriority w:val="4"/>
    <w:qFormat/>
    <w:rsid w:val="00045461"/>
    <w:pPr>
      <w:spacing w:line="260" w:lineRule="atLeast"/>
      <w:ind w:left="20"/>
    </w:pPr>
    <w:rPr>
      <w:sz w:val="18"/>
    </w:rPr>
  </w:style>
  <w:style w:type="paragraph" w:styleId="Header">
    <w:name w:val="header"/>
    <w:basedOn w:val="Normal"/>
    <w:link w:val="HeaderChar"/>
    <w:uiPriority w:val="99"/>
    <w:semiHidden/>
    <w:rsid w:val="00315A80"/>
    <w:pPr>
      <w:tabs>
        <w:tab w:val="center" w:pos="4677"/>
        <w:tab w:val="right" w:pos="9355"/>
      </w:tabs>
    </w:pPr>
  </w:style>
  <w:style w:type="paragraph" w:customStyle="1" w:styleId="SidebarBody">
    <w:name w:val="Sidebar Body"/>
    <w:basedOn w:val="Normal"/>
    <w:uiPriority w:val="4"/>
    <w:qFormat/>
    <w:rsid w:val="0054317C"/>
    <w:pPr>
      <w:spacing w:before="0" w:line="276" w:lineRule="auto"/>
      <w:ind w:left="14" w:right="14"/>
    </w:pPr>
    <w:rPr>
      <w:sz w:val="20"/>
    </w:rPr>
  </w:style>
  <w:style w:type="paragraph" w:customStyle="1" w:styleId="H2SidebarBLUE">
    <w:name w:val="H2 Sidebar BLUE"/>
    <w:basedOn w:val="Normal"/>
    <w:uiPriority w:val="2"/>
    <w:qFormat/>
    <w:rsid w:val="0055362C"/>
    <w:pPr>
      <w:spacing w:before="66" w:after="120"/>
      <w:ind w:left="14"/>
    </w:pPr>
    <w:rPr>
      <w:rFonts w:asciiTheme="majorHAnsi" w:hAnsiTheme="majorHAnsi"/>
      <w:color w:val="006A9C" w:themeColor="accent2" w:themeShade="BF"/>
      <w:sz w:val="26"/>
    </w:rPr>
  </w:style>
  <w:style w:type="paragraph" w:customStyle="1" w:styleId="MastheadBLUE">
    <w:name w:val="Masthead BLUE"/>
    <w:basedOn w:val="Normal"/>
    <w:qFormat/>
    <w:rsid w:val="008C6C50"/>
    <w:pPr>
      <w:spacing w:before="241"/>
      <w:ind w:left="20"/>
    </w:pPr>
    <w:rPr>
      <w:rFonts w:asciiTheme="majorHAnsi" w:hAnsiTheme="majorHAnsi"/>
      <w:color w:val="008ED1" w:themeColor="accent2"/>
      <w:sz w:val="120"/>
    </w:rPr>
  </w:style>
  <w:style w:type="character" w:customStyle="1" w:styleId="BodyTextChar">
    <w:name w:val="Body Text Char"/>
    <w:basedOn w:val="DefaultParagraphFont"/>
    <w:link w:val="BodyText"/>
    <w:uiPriority w:val="3"/>
    <w:rsid w:val="008C6C50"/>
    <w:rPr>
      <w:rFonts w:eastAsia="Franklin Gothic Book" w:cs="Franklin Gothic Book"/>
      <w:color w:val="171717" w:themeColor="background2" w:themeShade="1A"/>
      <w:lang w:bidi="en-US"/>
    </w:rPr>
  </w:style>
  <w:style w:type="character" w:customStyle="1" w:styleId="Heading1Char">
    <w:name w:val="Heading 1 Char"/>
    <w:basedOn w:val="DefaultParagraphFont"/>
    <w:link w:val="Heading1"/>
    <w:uiPriority w:val="9"/>
    <w:semiHidden/>
    <w:rsid w:val="008C6C50"/>
    <w:rPr>
      <w:rFonts w:asciiTheme="majorHAnsi" w:eastAsiaTheme="majorEastAsia" w:hAnsiTheme="majorHAnsi" w:cstheme="majorBidi"/>
      <w:color w:val="6DB1E4" w:themeColor="accent1" w:themeShade="BF"/>
      <w:sz w:val="32"/>
      <w:szCs w:val="32"/>
      <w:lang w:bidi="en-US"/>
    </w:rPr>
  </w:style>
  <w:style w:type="table" w:styleId="TableGrid">
    <w:name w:val="Table Grid"/>
    <w:basedOn w:val="TableNormal"/>
    <w:uiPriority w:val="39"/>
    <w:rsid w:val="000C05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Anchor">
    <w:name w:val="Graphic Anchor"/>
    <w:basedOn w:val="Normal"/>
    <w:uiPriority w:val="6"/>
    <w:qFormat/>
    <w:rsid w:val="0054317C"/>
    <w:pPr>
      <w:spacing w:before="0" w:line="240" w:lineRule="auto"/>
    </w:pPr>
    <w:rPr>
      <w:sz w:val="10"/>
    </w:rPr>
  </w:style>
  <w:style w:type="paragraph" w:styleId="BalloonText">
    <w:name w:val="Balloon Text"/>
    <w:basedOn w:val="Normal"/>
    <w:link w:val="BalloonTextChar"/>
    <w:uiPriority w:val="99"/>
    <w:semiHidden/>
    <w:rsid w:val="000C05A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C6C50"/>
    <w:rPr>
      <w:rFonts w:ascii="Times New Roman" w:eastAsia="Franklin Gothic Book" w:hAnsi="Times New Roman" w:cs="Times New Roman"/>
      <w:color w:val="171717" w:themeColor="background2" w:themeShade="1A"/>
      <w:sz w:val="18"/>
      <w:szCs w:val="18"/>
      <w:lang w:bidi="en-US"/>
    </w:rPr>
  </w:style>
  <w:style w:type="character" w:customStyle="1" w:styleId="HeaderChar">
    <w:name w:val="Header Char"/>
    <w:basedOn w:val="DefaultParagraphFont"/>
    <w:link w:val="Header"/>
    <w:uiPriority w:val="99"/>
    <w:semiHidden/>
    <w:rsid w:val="00315A80"/>
    <w:rPr>
      <w:rFonts w:eastAsia="Franklin Gothic Book" w:cs="Franklin Gothic Book"/>
      <w:color w:val="171717" w:themeColor="background2" w:themeShade="1A"/>
      <w:lang w:bidi="en-US"/>
    </w:rPr>
  </w:style>
  <w:style w:type="paragraph" w:styleId="Footer">
    <w:name w:val="footer"/>
    <w:basedOn w:val="Normal"/>
    <w:link w:val="FooterChar"/>
    <w:uiPriority w:val="99"/>
    <w:semiHidden/>
    <w:rsid w:val="00315A80"/>
    <w:pPr>
      <w:tabs>
        <w:tab w:val="center" w:pos="4677"/>
        <w:tab w:val="right" w:pos="9355"/>
      </w:tabs>
    </w:pPr>
  </w:style>
  <w:style w:type="character" w:customStyle="1" w:styleId="FooterChar">
    <w:name w:val="Footer Char"/>
    <w:basedOn w:val="DefaultParagraphFont"/>
    <w:link w:val="Footer"/>
    <w:uiPriority w:val="99"/>
    <w:semiHidden/>
    <w:rsid w:val="00315A80"/>
    <w:rPr>
      <w:rFonts w:eastAsia="Franklin Gothic Book" w:cs="Franklin Gothic Book"/>
      <w:color w:val="171717" w:themeColor="background2" w:themeShade="1A"/>
      <w:lang w:bidi="en-US"/>
    </w:rPr>
  </w:style>
  <w:style w:type="character" w:styleId="PlaceholderText">
    <w:name w:val="Placeholder Text"/>
    <w:basedOn w:val="DefaultParagraphFont"/>
    <w:uiPriority w:val="99"/>
    <w:semiHidden/>
    <w:rsid w:val="0026538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i\AppData\Local\Microsoft\Office\16.0\DTS\en-US%7bAC4BB7D3-6AA3-48CD-87CC-92AF6576D3AF%7d\%7b5B6E3C17-E5DA-42C0-827D-381BDF6D6610%7dTF741ee369-f6fc-40a7-8969-ddaee72c0442312a28eb_win32-bc1a7a3e3e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91372134674AAAAEE52F19957B4353"/>
        <w:category>
          <w:name w:val="General"/>
          <w:gallery w:val="placeholder"/>
        </w:category>
        <w:types>
          <w:type w:val="bbPlcHdr"/>
        </w:types>
        <w:behaviors>
          <w:behavior w:val="content"/>
        </w:behaviors>
        <w:guid w:val="{0AF49BDA-435F-4C07-8B26-556EEA0B4193}"/>
      </w:docPartPr>
      <w:docPartBody>
        <w:p w:rsidR="00000000" w:rsidRDefault="00000000">
          <w:pPr>
            <w:pStyle w:val="E591372134674AAAAEE52F19957B4353"/>
          </w:pPr>
          <w:r>
            <w:t>Class News</w:t>
          </w:r>
        </w:p>
      </w:docPartBody>
    </w:docPart>
    <w:docPart>
      <w:docPartPr>
        <w:name w:val="DAC2479B392443828DB36FC34077F39B"/>
        <w:category>
          <w:name w:val="General"/>
          <w:gallery w:val="placeholder"/>
        </w:category>
        <w:types>
          <w:type w:val="bbPlcHdr"/>
        </w:types>
        <w:behaviors>
          <w:behavior w:val="content"/>
        </w:behaviors>
        <w:guid w:val="{F1D0C0FB-E055-409D-9574-2BA054B73627}"/>
      </w:docPartPr>
      <w:docPartBody>
        <w:p w:rsidR="00000000" w:rsidRDefault="00000000">
          <w:pPr>
            <w:pStyle w:val="DAC2479B392443828DB36FC34077F39B"/>
          </w:pPr>
          <w:r w:rsidRPr="00BB58DC">
            <w:t>Ms. Tanaka</w:t>
          </w:r>
        </w:p>
      </w:docPartBody>
    </w:docPart>
    <w:docPart>
      <w:docPartPr>
        <w:name w:val="0B5EAD3B5FDB43458196D4D5F24DC473"/>
        <w:category>
          <w:name w:val="General"/>
          <w:gallery w:val="placeholder"/>
        </w:category>
        <w:types>
          <w:type w:val="bbPlcHdr"/>
        </w:types>
        <w:behaviors>
          <w:behavior w:val="content"/>
        </w:behaviors>
        <w:guid w:val="{ED81D1E2-EA90-4019-9FE5-B48659821348}"/>
      </w:docPartPr>
      <w:docPartBody>
        <w:p w:rsidR="00000000" w:rsidRDefault="00000000">
          <w:pPr>
            <w:pStyle w:val="0B5EAD3B5FDB43458196D4D5F24DC473"/>
          </w:pPr>
          <w:r w:rsidRPr="0054317C">
            <w:t>(718) 555–0100</w:t>
          </w:r>
        </w:p>
      </w:docPartBody>
    </w:docPart>
    <w:docPart>
      <w:docPartPr>
        <w:name w:val="C8F371CD34B448C384EB92916A69B61F"/>
        <w:category>
          <w:name w:val="General"/>
          <w:gallery w:val="placeholder"/>
        </w:category>
        <w:types>
          <w:type w:val="bbPlcHdr"/>
        </w:types>
        <w:behaviors>
          <w:behavior w:val="content"/>
        </w:behaviors>
        <w:guid w:val="{A6F67958-EBB2-487E-8185-7B14132C26C4}"/>
      </w:docPartPr>
      <w:docPartBody>
        <w:p w:rsidR="00000000" w:rsidRDefault="00000000">
          <w:pPr>
            <w:pStyle w:val="C8F371CD34B448C384EB92916A69B61F"/>
          </w:pPr>
          <w:r w:rsidRPr="0054317C">
            <w:t>sycamoremiddle.org</w:t>
          </w:r>
        </w:p>
      </w:docPartBody>
    </w:docPart>
    <w:docPart>
      <w:docPartPr>
        <w:name w:val="21D2282ACECA49039CFBFDE9ACC85C80"/>
        <w:category>
          <w:name w:val="General"/>
          <w:gallery w:val="placeholder"/>
        </w:category>
        <w:types>
          <w:type w:val="bbPlcHdr"/>
        </w:types>
        <w:behaviors>
          <w:behavior w:val="content"/>
        </w:behaviors>
        <w:guid w:val="{FEECD02A-ED42-4BFB-B3AC-35B4E912557D}"/>
      </w:docPartPr>
      <w:docPartBody>
        <w:p w:rsidR="00000000" w:rsidRDefault="00000000">
          <w:pPr>
            <w:pStyle w:val="21D2282ACECA49039CFBFDE9ACC85C80"/>
          </w:pPr>
          <w:r w:rsidRPr="0054317C">
            <w:t>ytanaka@sycamoremiddle.edu</w:t>
          </w:r>
        </w:p>
      </w:docPartBody>
    </w:docPart>
    <w:docPart>
      <w:docPartPr>
        <w:name w:val="A27C3390C95F45E89C4DF8E32AD7E20F"/>
        <w:category>
          <w:name w:val="General"/>
          <w:gallery w:val="placeholder"/>
        </w:category>
        <w:types>
          <w:type w:val="bbPlcHdr"/>
        </w:types>
        <w:behaviors>
          <w:behavior w:val="content"/>
        </w:behaviors>
        <w:guid w:val="{B0E55EAE-F767-4F2C-AB24-746F30098886}"/>
      </w:docPartPr>
      <w:docPartBody>
        <w:p w:rsidR="00000000" w:rsidRDefault="00000000">
          <w:pPr>
            <w:pStyle w:val="A27C3390C95F45E89C4DF8E32AD7E20F"/>
          </w:pPr>
          <w:r>
            <w:t>Upcoming Events</w:t>
          </w:r>
        </w:p>
      </w:docPartBody>
    </w:docPart>
    <w:docPart>
      <w:docPartPr>
        <w:name w:val="D59FA79C7D3B4C60959CE30EBD6C7BE4"/>
        <w:category>
          <w:name w:val="General"/>
          <w:gallery w:val="placeholder"/>
        </w:category>
        <w:types>
          <w:type w:val="bbPlcHdr"/>
        </w:types>
        <w:behaviors>
          <w:behavior w:val="content"/>
        </w:behaviors>
        <w:guid w:val="{E96753C0-DFAD-40D9-A032-2FF3E36DF57C}"/>
      </w:docPartPr>
      <w:docPartBody>
        <w:p w:rsidR="00000000" w:rsidRDefault="00000000">
          <w:pPr>
            <w:pStyle w:val="D59FA79C7D3B4C60959CE30EBD6C7BE4"/>
          </w:pPr>
          <w:r w:rsidRPr="00045461">
            <w:t>School Dance</w:t>
          </w:r>
        </w:p>
      </w:docPartBody>
    </w:docPart>
    <w:docPart>
      <w:docPartPr>
        <w:name w:val="7D86366E899244938E4A5723C9AACBEA"/>
        <w:category>
          <w:name w:val="General"/>
          <w:gallery w:val="placeholder"/>
        </w:category>
        <w:types>
          <w:type w:val="bbPlcHdr"/>
        </w:types>
        <w:behaviors>
          <w:behavior w:val="content"/>
        </w:behaviors>
        <w:guid w:val="{5DC60521-5D6F-4CB9-ABBC-9680A5077A97}"/>
      </w:docPartPr>
      <w:docPartBody>
        <w:p w:rsidR="00000000" w:rsidRDefault="00000000">
          <w:pPr>
            <w:pStyle w:val="7D86366E899244938E4A5723C9AACBEA"/>
          </w:pPr>
          <w:r w:rsidRPr="00045461">
            <w:t>9.9 | 5-7pm</w:t>
          </w:r>
        </w:p>
      </w:docPartBody>
    </w:docPart>
    <w:docPart>
      <w:docPartPr>
        <w:name w:val="CDEBDD62BFB84273BD82BE500D455D5E"/>
        <w:category>
          <w:name w:val="General"/>
          <w:gallery w:val="placeholder"/>
        </w:category>
        <w:types>
          <w:type w:val="bbPlcHdr"/>
        </w:types>
        <w:behaviors>
          <w:behavior w:val="content"/>
        </w:behaviors>
        <w:guid w:val="{2222861E-A809-4564-B29E-08157FA26488}"/>
      </w:docPartPr>
      <w:docPartBody>
        <w:p w:rsidR="00000000" w:rsidRDefault="00000000">
          <w:pPr>
            <w:pStyle w:val="CDEBDD62BFB84273BD82BE500D455D5E"/>
          </w:pPr>
          <w:r w:rsidRPr="00045461">
            <w:t>Book Fair</w:t>
          </w:r>
        </w:p>
      </w:docPartBody>
    </w:docPart>
    <w:docPart>
      <w:docPartPr>
        <w:name w:val="851355B64CF047698426F3106CF0C930"/>
        <w:category>
          <w:name w:val="General"/>
          <w:gallery w:val="placeholder"/>
        </w:category>
        <w:types>
          <w:type w:val="bbPlcHdr"/>
        </w:types>
        <w:behaviors>
          <w:behavior w:val="content"/>
        </w:behaviors>
        <w:guid w:val="{4517D432-68AF-4A7A-BBBA-575229AA277B}"/>
      </w:docPartPr>
      <w:docPartBody>
        <w:p w:rsidR="00000000" w:rsidRDefault="00000000">
          <w:pPr>
            <w:pStyle w:val="851355B64CF047698426F3106CF0C930"/>
          </w:pPr>
          <w:r w:rsidRPr="00045461">
            <w:t>10.1 - 11.1</w:t>
          </w:r>
        </w:p>
      </w:docPartBody>
    </w:docPart>
    <w:docPart>
      <w:docPartPr>
        <w:name w:val="0520CD4D9EF94EE9A8E80DDF75B0BDAB"/>
        <w:category>
          <w:name w:val="General"/>
          <w:gallery w:val="placeholder"/>
        </w:category>
        <w:types>
          <w:type w:val="bbPlcHdr"/>
        </w:types>
        <w:behaviors>
          <w:behavior w:val="content"/>
        </w:behaviors>
        <w:guid w:val="{58DB05E4-0089-48EA-B76E-89411C9F5414}"/>
      </w:docPartPr>
      <w:docPartBody>
        <w:p w:rsidR="00000000" w:rsidRDefault="00000000">
          <w:pPr>
            <w:pStyle w:val="0520CD4D9EF94EE9A8E80DDF75B0BDAB"/>
          </w:pPr>
          <w:r w:rsidRPr="00045461">
            <w:t>Picture Day</w:t>
          </w:r>
        </w:p>
      </w:docPartBody>
    </w:docPart>
    <w:docPart>
      <w:docPartPr>
        <w:name w:val="31390CEA8EF1467DBEC6C589ECE60F96"/>
        <w:category>
          <w:name w:val="General"/>
          <w:gallery w:val="placeholder"/>
        </w:category>
        <w:types>
          <w:type w:val="bbPlcHdr"/>
        </w:types>
        <w:behaviors>
          <w:behavior w:val="content"/>
        </w:behaviors>
        <w:guid w:val="{F16B1F9B-1B2C-4448-9355-A9778BC7271C}"/>
      </w:docPartPr>
      <w:docPartBody>
        <w:p w:rsidR="00000000" w:rsidRDefault="00000000">
          <w:pPr>
            <w:pStyle w:val="31390CEA8EF1467DBEC6C589ECE60F96"/>
          </w:pPr>
          <w:r w:rsidRPr="00045461">
            <w:t>10.15</w:t>
          </w:r>
        </w:p>
      </w:docPartBody>
    </w:docPart>
    <w:docPart>
      <w:docPartPr>
        <w:name w:val="9FD619627FF349BE82003A32901AA262"/>
        <w:category>
          <w:name w:val="General"/>
          <w:gallery w:val="placeholder"/>
        </w:category>
        <w:types>
          <w:type w:val="bbPlcHdr"/>
        </w:types>
        <w:behaviors>
          <w:behavior w:val="content"/>
        </w:behaviors>
        <w:guid w:val="{66F65DF3-352B-4C90-883B-C1BE0535CED1}"/>
      </w:docPartPr>
      <w:docPartBody>
        <w:p w:rsidR="00000000" w:rsidRDefault="00000000">
          <w:pPr>
            <w:pStyle w:val="9FD619627FF349BE82003A32901AA262"/>
          </w:pPr>
          <w:r>
            <w:t>Welcome back to school!</w:t>
          </w:r>
        </w:p>
      </w:docPartBody>
    </w:docPart>
    <w:docPart>
      <w:docPartPr>
        <w:name w:val="574007CE74C649A685882B67A79BA4BE"/>
        <w:category>
          <w:name w:val="General"/>
          <w:gallery w:val="placeholder"/>
        </w:category>
        <w:types>
          <w:type w:val="bbPlcHdr"/>
        </w:types>
        <w:behaviors>
          <w:behavior w:val="content"/>
        </w:behaviors>
        <w:guid w:val="{8297052E-5B29-4662-AB65-C2C394F491D3}"/>
      </w:docPartPr>
      <w:docPartBody>
        <w:p w:rsidR="00000000" w:rsidRPr="00926854" w:rsidRDefault="00000000" w:rsidP="0054317C">
          <w:r w:rsidRPr="00926854">
            <w:t>Lorem ipsum dolor sit amet, consectetur adipiscing elit. Aliquam non varius ipsum. Fusce venenatis quam vel libero scelerisque, a mattis diam sollicitudin. Lorem ipsum dolor sit amet, consectetur adipiscing elit. Aliquam non varius ipsum. Fusce venenatis quam vel libero sce lerisque, a mattis diam sollicitudin.</w:t>
          </w:r>
        </w:p>
        <w:p w:rsidR="00000000" w:rsidRPr="00926854" w:rsidRDefault="00000000" w:rsidP="0054317C">
          <w:r w:rsidRPr="00926854">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 et, dapibus sit amet odio. Vestibulum ultricies erat sit amet massa ullamcorper.</w:t>
          </w:r>
        </w:p>
        <w:p w:rsidR="00000000" w:rsidRDefault="00000000">
          <w:pPr>
            <w:pStyle w:val="574007CE74C649A685882B67A79BA4BE"/>
          </w:pPr>
          <w:r w:rsidRPr="00926854">
            <w:t>Lorem ipsum dolor sit amet, consectetur adipi scing elit. Aliquam non varius ipsum. Fusce ven enatis quam vel libero scelerisque, a mattis diam sollicitudin. Lorem ipsum dolor sit amet, cons ectetur adipiscing elit. Aliquam non varius ipsum. Fusce venenatis quam vel libero sce lerisque, a mattis diam sollicitudin. Quisque a suscipit nulla, non posuere tellus.</w:t>
          </w:r>
        </w:p>
      </w:docPartBody>
    </w:docPart>
    <w:docPart>
      <w:docPartPr>
        <w:name w:val="2FC3456AD20E432DBA36D34109255337"/>
        <w:category>
          <w:name w:val="General"/>
          <w:gallery w:val="placeholder"/>
        </w:category>
        <w:types>
          <w:type w:val="bbPlcHdr"/>
        </w:types>
        <w:behaviors>
          <w:behavior w:val="content"/>
        </w:behaviors>
        <w:guid w:val="{53C2FA6E-53A0-49AE-933A-EFE6C2F1D59E}"/>
      </w:docPartPr>
      <w:docPartBody>
        <w:p w:rsidR="00000000" w:rsidRDefault="00000000">
          <w:pPr>
            <w:pStyle w:val="2FC3456AD20E432DBA36D34109255337"/>
          </w:pPr>
          <w:r w:rsidRPr="00BB58DC">
            <w:t>Recent highlights</w:t>
          </w:r>
        </w:p>
      </w:docPartBody>
    </w:docPart>
    <w:docPart>
      <w:docPartPr>
        <w:name w:val="B00DDEDBB2834AFDA26833EB35590B13"/>
        <w:category>
          <w:name w:val="General"/>
          <w:gallery w:val="placeholder"/>
        </w:category>
        <w:types>
          <w:type w:val="bbPlcHdr"/>
        </w:types>
        <w:behaviors>
          <w:behavior w:val="content"/>
        </w:behaviors>
        <w:guid w:val="{DE88A91D-21FE-48C7-AAD3-068A412EE49E}"/>
      </w:docPartPr>
      <w:docPartBody>
        <w:p w:rsidR="00000000" w:rsidRPr="00BB58DC" w:rsidRDefault="00000000" w:rsidP="0054317C">
          <w:r w:rsidRPr="00BB58DC">
            <w:t>Lorem ipsum dolor sit amet, consectetur adipiscing elit. Aliquam non varius ipsum. Fusce venenatis quam vel libero scelerisque, a mattis diam sollicitudin. Lorem ipsum dolor sit amet, consectetur adipiscing elit. Aliquam non varius ipsum. Fusce venenatis quam vel libero scelerisque, a mattis diam sollicitudin.</w:t>
          </w:r>
        </w:p>
        <w:p w:rsidR="00000000" w:rsidRPr="00BB58DC" w:rsidRDefault="00000000" w:rsidP="0054317C">
          <w:r w:rsidRPr="00BB58DC">
            <w:t>Maecenas massa velit, consectetur sit amet dapibus et, dapibus sit amet odio. Vestibulum ultricies erat sit amet massa ullamco rper ferme ntum. Quisque a suscipit nulla, non posuere tellus. Viva mus justo erat, suscipit sit amet dui sed, ultricies porttitor mi.</w:t>
          </w:r>
        </w:p>
        <w:p w:rsidR="00000000" w:rsidRDefault="00000000">
          <w:pPr>
            <w:pStyle w:val="B00DDEDBB2834AFDA26833EB35590B13"/>
          </w:pPr>
          <w:r w:rsidRPr="00BB58DC">
            <w:t>Aliquam pharetra risus vitae odio imperdiet condimentum. Fusce in quam varius, dictum mi sit amet, aliquam mi. Suspe ndisse potenti. Pellentesque auctor id neque vel maximus.</w:t>
          </w:r>
        </w:p>
      </w:docPartBody>
    </w:docPart>
    <w:docPart>
      <w:docPartPr>
        <w:name w:val="0FAE1D4209274083BD3A4F2E4DC6CDC3"/>
        <w:category>
          <w:name w:val="General"/>
          <w:gallery w:val="placeholder"/>
        </w:category>
        <w:types>
          <w:type w:val="bbPlcHdr"/>
        </w:types>
        <w:behaviors>
          <w:behavior w:val="content"/>
        </w:behaviors>
        <w:guid w:val="{A42AA328-737A-43D5-B473-621F16C8E732}"/>
      </w:docPartPr>
      <w:docPartBody>
        <w:p w:rsidR="00000000" w:rsidRDefault="00000000">
          <w:pPr>
            <w:pStyle w:val="0FAE1D4209274083BD3A4F2E4DC6CDC3"/>
          </w:pPr>
          <w:r w:rsidRPr="00926854">
            <w:t>Fall highlights</w:t>
          </w:r>
        </w:p>
      </w:docPartBody>
    </w:docPart>
    <w:docPart>
      <w:docPartPr>
        <w:name w:val="A42EA4FCFD3140248A9B603BC4C1494D"/>
        <w:category>
          <w:name w:val="General"/>
          <w:gallery w:val="placeholder"/>
        </w:category>
        <w:types>
          <w:type w:val="bbPlcHdr"/>
        </w:types>
        <w:behaviors>
          <w:behavior w:val="content"/>
        </w:behaviors>
        <w:guid w:val="{45E4A400-B410-4716-90BE-173E54BD2870}"/>
      </w:docPartPr>
      <w:docPartBody>
        <w:p w:rsidR="00000000" w:rsidRDefault="00000000" w:rsidP="00265387">
          <w:pPr>
            <w:pStyle w:val="SidebarBody"/>
          </w:pPr>
          <w:r>
            <w:t>Lorem ipsum dolor sit amet, consec tetur adi piscing elit. Aliquam non varius ipsum. Fusce venenatis quam vel libero scelerisque. Quam vel libero sce lerisque, a matm.</w:t>
          </w:r>
        </w:p>
        <w:p w:rsidR="00000000" w:rsidRDefault="00000000" w:rsidP="00265387">
          <w:pPr>
            <w:pStyle w:val="SidebarBody"/>
          </w:pPr>
        </w:p>
        <w:p w:rsidR="00000000" w:rsidRDefault="00000000">
          <w:pPr>
            <w:pStyle w:val="A42EA4FCFD3140248A9B603BC4C1494D"/>
          </w:pPr>
          <w:r>
            <w:t>Lorem ipsum dolor sit amet, consec tetur adi piscing elit. Aliquam non varius ipsum. Fusce venenatis quam vel libero scelerisque. Quam vel libero sce lerisque, a mattis diam venenatis quam vel.</w:t>
          </w:r>
        </w:p>
      </w:docPartBody>
    </w:docPart>
    <w:docPart>
      <w:docPartPr>
        <w:name w:val="3D2AA0590E314470B6B5E42A1BEAB1C5"/>
        <w:category>
          <w:name w:val="General"/>
          <w:gallery w:val="placeholder"/>
        </w:category>
        <w:types>
          <w:type w:val="bbPlcHdr"/>
        </w:types>
        <w:behaviors>
          <w:behavior w:val="content"/>
        </w:behaviors>
        <w:guid w:val="{00033207-8717-4F02-A8B0-6F24834ABC69}"/>
      </w:docPartPr>
      <w:docPartBody>
        <w:p w:rsidR="00000000" w:rsidRDefault="00000000">
          <w:pPr>
            <w:pStyle w:val="3D2AA0590E314470B6B5E42A1BEAB1C5"/>
          </w:pPr>
          <w:r w:rsidRPr="00926854">
            <w:t>Our next area of focus</w:t>
          </w:r>
        </w:p>
      </w:docPartBody>
    </w:docPart>
    <w:docPart>
      <w:docPartPr>
        <w:name w:val="9D325D0607344B47912B313FD0DB1ED1"/>
        <w:category>
          <w:name w:val="General"/>
          <w:gallery w:val="placeholder"/>
        </w:category>
        <w:types>
          <w:type w:val="bbPlcHdr"/>
        </w:types>
        <w:behaviors>
          <w:behavior w:val="content"/>
        </w:behaviors>
        <w:guid w:val="{77DC0DD3-EAC6-4349-97A0-D84C20C660B2}"/>
      </w:docPartPr>
      <w:docPartBody>
        <w:p w:rsidR="00000000" w:rsidRDefault="00000000" w:rsidP="0054317C">
          <w:r>
            <w:t>Lorem</w:t>
          </w:r>
          <w:r w:rsidRPr="00752E9C">
            <w:t xml:space="preserve"> </w:t>
          </w:r>
          <w:r>
            <w:t>ipsum</w:t>
          </w:r>
          <w:r w:rsidRPr="00752E9C">
            <w:t xml:space="preserve"> </w:t>
          </w:r>
          <w:r>
            <w:t>dolor</w:t>
          </w:r>
          <w:r w:rsidRPr="00752E9C">
            <w:t xml:space="preserve"> </w:t>
          </w:r>
          <w:r>
            <w:t>sit</w:t>
          </w:r>
          <w:r w:rsidRPr="00752E9C">
            <w:t xml:space="preserve"> </w:t>
          </w:r>
          <w:r>
            <w:t>amet,</w:t>
          </w:r>
          <w:r w:rsidRPr="00752E9C">
            <w:t xml:space="preserve"> </w:t>
          </w:r>
          <w:r>
            <w:t>consectetur</w:t>
          </w:r>
          <w:r w:rsidRPr="00752E9C">
            <w:t xml:space="preserve"> </w:t>
          </w:r>
          <w:r>
            <w:t>adipiscing</w:t>
          </w:r>
          <w:r w:rsidRPr="00752E9C">
            <w:t xml:space="preserve"> </w:t>
          </w:r>
          <w:r>
            <w:t>elit.</w:t>
          </w:r>
          <w:r w:rsidRPr="00752E9C">
            <w:t xml:space="preserve"> </w:t>
          </w:r>
          <w:r>
            <w:t>Ma</w:t>
          </w:r>
          <w:r w:rsidRPr="00752E9C">
            <w:t xml:space="preserve"> </w:t>
          </w:r>
          <w:r>
            <w:t>ecenas</w:t>
          </w:r>
          <w:r w:rsidRPr="00752E9C">
            <w:t xml:space="preserve"> </w:t>
          </w:r>
          <w:r>
            <w:t>massa velit, consectetur sit amet dapibus et, dapibus sit amet odio. Aliquam non varius ipsum. Fusce venenatis quam vel libero scelerisque, a mattis diam sollicitudin. Lorem ipsum dolor sit amet, consectetur adipiscing elit. Non varius ipsum. Fusce venenatis quam vel libero sce lerisque, a</w:t>
          </w:r>
          <w:r w:rsidRPr="00752E9C">
            <w:t xml:space="preserve"> </w:t>
          </w:r>
          <w:r>
            <w:t>mattis.</w:t>
          </w:r>
        </w:p>
        <w:p w:rsidR="00000000" w:rsidRDefault="00000000">
          <w:pPr>
            <w:pStyle w:val="9D325D0607344B47912B313FD0DB1ED1"/>
          </w:pPr>
          <w:r>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w:t>
          </w:r>
          <w:r w:rsidRPr="00752E9C">
            <w:t xml:space="preserve"> </w:t>
          </w:r>
          <w:r>
            <w:t>et,</w:t>
          </w:r>
          <w:r w:rsidRPr="00752E9C">
            <w:t xml:space="preserve"> </w:t>
          </w:r>
          <w:r>
            <w:t>dapibus</w:t>
          </w:r>
          <w:r w:rsidRPr="00752E9C">
            <w:t xml:space="preserve"> </w:t>
          </w:r>
          <w:r>
            <w:t>sit</w:t>
          </w:r>
          <w:r w:rsidRPr="00752E9C">
            <w:t xml:space="preserve"> </w:t>
          </w:r>
          <w:r>
            <w:t>amet</w:t>
          </w:r>
          <w:r w:rsidRPr="00752E9C">
            <w:t xml:space="preserve"> </w:t>
          </w:r>
          <w:r>
            <w:t>odio.</w:t>
          </w:r>
          <w:r w:rsidRPr="00752E9C">
            <w:t xml:space="preserve"> </w:t>
          </w:r>
          <w:r>
            <w:t>Vestibulum</w:t>
          </w:r>
          <w:r w:rsidRPr="00752E9C">
            <w:t xml:space="preserve"> </w:t>
          </w:r>
          <w:r>
            <w:t>ultricies</w:t>
          </w:r>
          <w:r w:rsidRPr="00752E9C">
            <w:t xml:space="preserve"> </w:t>
          </w:r>
          <w:r>
            <w:t>erat</w:t>
          </w:r>
          <w:r w:rsidRPr="00752E9C">
            <w:t xml:space="preserve"> </w:t>
          </w:r>
          <w:r>
            <w:t>sit</w:t>
          </w:r>
          <w:r w:rsidRPr="00752E9C">
            <w:t xml:space="preserve"> </w:t>
          </w:r>
          <w:r>
            <w:t>amet</w:t>
          </w:r>
          <w:r w:rsidRPr="00752E9C">
            <w:t xml:space="preserve"> </w:t>
          </w:r>
          <w:r>
            <w:t xml:space="preserve">massa </w:t>
          </w:r>
          <w:r w:rsidRPr="00752E9C">
            <w:t xml:space="preserve">ullamcorper. nulla, </w:t>
          </w:r>
          <w:r>
            <w:t>non posuere tellus. Vivamus justo erat, suscipit sit amet dui sed, ultricie. Ma ecenas massa velit.</w:t>
          </w:r>
        </w:p>
      </w:docPartBody>
    </w:docPart>
    <w:docPart>
      <w:docPartPr>
        <w:name w:val="CCDD69F6753F49FCB35F8260723F149E"/>
        <w:category>
          <w:name w:val="General"/>
          <w:gallery w:val="placeholder"/>
        </w:category>
        <w:types>
          <w:type w:val="bbPlcHdr"/>
        </w:types>
        <w:behaviors>
          <w:behavior w:val="content"/>
        </w:behaviors>
        <w:guid w:val="{81DC3A39-5CD0-42D9-A439-1B9A8E18CFA7}"/>
      </w:docPartPr>
      <w:docPartBody>
        <w:p w:rsidR="00000000" w:rsidRDefault="00000000">
          <w:pPr>
            <w:pStyle w:val="CCDD69F6753F49FCB35F8260723F149E"/>
          </w:pPr>
          <w:r>
            <w:t>Class News</w:t>
          </w:r>
        </w:p>
      </w:docPartBody>
    </w:docPart>
    <w:docPart>
      <w:docPartPr>
        <w:name w:val="3E8AB3ED43984E38B16072D345118533"/>
        <w:category>
          <w:name w:val="General"/>
          <w:gallery w:val="placeholder"/>
        </w:category>
        <w:types>
          <w:type w:val="bbPlcHdr"/>
        </w:types>
        <w:behaviors>
          <w:behavior w:val="content"/>
        </w:behaviors>
        <w:guid w:val="{081FC83F-3E7A-4E0F-AF26-D7F69021C47C}"/>
      </w:docPartPr>
      <w:docPartBody>
        <w:p w:rsidR="00000000" w:rsidRDefault="00000000">
          <w:pPr>
            <w:pStyle w:val="3E8AB3ED43984E38B16072D345118533"/>
          </w:pPr>
          <w:r w:rsidRPr="00BB58DC">
            <w:t>Ms. Tanaka</w:t>
          </w:r>
        </w:p>
      </w:docPartBody>
    </w:docPart>
    <w:docPart>
      <w:docPartPr>
        <w:name w:val="F60F9E7E63AA428FA10AF86EDE51A5F9"/>
        <w:category>
          <w:name w:val="General"/>
          <w:gallery w:val="placeholder"/>
        </w:category>
        <w:types>
          <w:type w:val="bbPlcHdr"/>
        </w:types>
        <w:behaviors>
          <w:behavior w:val="content"/>
        </w:behaviors>
        <w:guid w:val="{B2369314-93AB-4CB2-9C99-B8335014CE26}"/>
      </w:docPartPr>
      <w:docPartBody>
        <w:p w:rsidR="00000000" w:rsidRDefault="00000000">
          <w:pPr>
            <w:pStyle w:val="F60F9E7E63AA428FA10AF86EDE51A5F9"/>
          </w:pPr>
          <w:r w:rsidRPr="0054317C">
            <w:t>(718) 555–0100</w:t>
          </w:r>
        </w:p>
      </w:docPartBody>
    </w:docPart>
    <w:docPart>
      <w:docPartPr>
        <w:name w:val="409B9370CC7044F587FAAD3259A7CB0F"/>
        <w:category>
          <w:name w:val="General"/>
          <w:gallery w:val="placeholder"/>
        </w:category>
        <w:types>
          <w:type w:val="bbPlcHdr"/>
        </w:types>
        <w:behaviors>
          <w:behavior w:val="content"/>
        </w:behaviors>
        <w:guid w:val="{D060F45A-1D9F-42E7-8E39-A9338A9B2F2B}"/>
      </w:docPartPr>
      <w:docPartBody>
        <w:p w:rsidR="00000000" w:rsidRDefault="00000000">
          <w:pPr>
            <w:pStyle w:val="409B9370CC7044F587FAAD3259A7CB0F"/>
          </w:pPr>
          <w:r w:rsidRPr="0054317C">
            <w:t>sycamoremiddle.org</w:t>
          </w:r>
        </w:p>
      </w:docPartBody>
    </w:docPart>
    <w:docPart>
      <w:docPartPr>
        <w:name w:val="A773ED4635D74A3D9D5612B46D84DCD2"/>
        <w:category>
          <w:name w:val="General"/>
          <w:gallery w:val="placeholder"/>
        </w:category>
        <w:types>
          <w:type w:val="bbPlcHdr"/>
        </w:types>
        <w:behaviors>
          <w:behavior w:val="content"/>
        </w:behaviors>
        <w:guid w:val="{E1796573-F147-43F0-8DFB-D95605FEE1FD}"/>
      </w:docPartPr>
      <w:docPartBody>
        <w:p w:rsidR="00000000" w:rsidRDefault="00000000">
          <w:pPr>
            <w:pStyle w:val="A773ED4635D74A3D9D5612B46D84DCD2"/>
          </w:pPr>
          <w:r w:rsidRPr="0054317C">
            <w:t>ytanaka@sycamoremiddle.edu</w:t>
          </w:r>
        </w:p>
      </w:docPartBody>
    </w:docPart>
    <w:docPart>
      <w:docPartPr>
        <w:name w:val="905991F8C9F543318209ED1412B992B7"/>
        <w:category>
          <w:name w:val="General"/>
          <w:gallery w:val="placeholder"/>
        </w:category>
        <w:types>
          <w:type w:val="bbPlcHdr"/>
        </w:types>
        <w:behaviors>
          <w:behavior w:val="content"/>
        </w:behaviors>
        <w:guid w:val="{D641EE62-19E3-4A19-A99F-4A7DDBD96844}"/>
      </w:docPartPr>
      <w:docPartBody>
        <w:p w:rsidR="00000000" w:rsidRDefault="00000000">
          <w:pPr>
            <w:pStyle w:val="905991F8C9F543318209ED1412B992B7"/>
          </w:pPr>
          <w:r>
            <w:t>Upcoming Events</w:t>
          </w:r>
        </w:p>
      </w:docPartBody>
    </w:docPart>
    <w:docPart>
      <w:docPartPr>
        <w:name w:val="F0C0907113A746CAB8B3DCAF3D60D161"/>
        <w:category>
          <w:name w:val="General"/>
          <w:gallery w:val="placeholder"/>
        </w:category>
        <w:types>
          <w:type w:val="bbPlcHdr"/>
        </w:types>
        <w:behaviors>
          <w:behavior w:val="content"/>
        </w:behaviors>
        <w:guid w:val="{942DC0C6-E26A-40C0-9158-5C356A6278FD}"/>
      </w:docPartPr>
      <w:docPartBody>
        <w:p w:rsidR="00000000" w:rsidRDefault="00000000">
          <w:pPr>
            <w:pStyle w:val="F0C0907113A746CAB8B3DCAF3D60D161"/>
          </w:pPr>
          <w:r>
            <w:t>School Dance</w:t>
          </w:r>
        </w:p>
      </w:docPartBody>
    </w:docPart>
    <w:docPart>
      <w:docPartPr>
        <w:name w:val="2A5493006478497988C5F3DB6E68F5BF"/>
        <w:category>
          <w:name w:val="General"/>
          <w:gallery w:val="placeholder"/>
        </w:category>
        <w:types>
          <w:type w:val="bbPlcHdr"/>
        </w:types>
        <w:behaviors>
          <w:behavior w:val="content"/>
        </w:behaviors>
        <w:guid w:val="{9EE11117-AF5D-480F-B447-35A9E76AA25B}"/>
      </w:docPartPr>
      <w:docPartBody>
        <w:p w:rsidR="00000000" w:rsidRDefault="00000000">
          <w:pPr>
            <w:pStyle w:val="2A5493006478497988C5F3DB6E68F5BF"/>
          </w:pPr>
          <w:r w:rsidRPr="00BB58DC">
            <w:t>9.9 | 5-7pm</w:t>
          </w:r>
        </w:p>
      </w:docPartBody>
    </w:docPart>
    <w:docPart>
      <w:docPartPr>
        <w:name w:val="C40F63E99E084C45BB18B160880311D0"/>
        <w:category>
          <w:name w:val="General"/>
          <w:gallery w:val="placeholder"/>
        </w:category>
        <w:types>
          <w:type w:val="bbPlcHdr"/>
        </w:types>
        <w:behaviors>
          <w:behavior w:val="content"/>
        </w:behaviors>
        <w:guid w:val="{7BA0FD51-152D-41CF-BD66-14C021EC5921}"/>
      </w:docPartPr>
      <w:docPartBody>
        <w:p w:rsidR="00000000" w:rsidRDefault="00000000">
          <w:pPr>
            <w:pStyle w:val="C40F63E99E084C45BB18B160880311D0"/>
          </w:pPr>
          <w:r>
            <w:t>Book Fair</w:t>
          </w:r>
        </w:p>
      </w:docPartBody>
    </w:docPart>
    <w:docPart>
      <w:docPartPr>
        <w:name w:val="BAD64E0485AA4DCEA496EC0943C1CFEC"/>
        <w:category>
          <w:name w:val="General"/>
          <w:gallery w:val="placeholder"/>
        </w:category>
        <w:types>
          <w:type w:val="bbPlcHdr"/>
        </w:types>
        <w:behaviors>
          <w:behavior w:val="content"/>
        </w:behaviors>
        <w:guid w:val="{999FDB04-9082-449C-93B4-62F6C3E66213}"/>
      </w:docPartPr>
      <w:docPartBody>
        <w:p w:rsidR="00000000" w:rsidRDefault="00000000">
          <w:pPr>
            <w:pStyle w:val="BAD64E0485AA4DCEA496EC0943C1CFEC"/>
          </w:pPr>
          <w:r w:rsidRPr="00BB58DC">
            <w:t>10.1 - 11.1</w:t>
          </w:r>
        </w:p>
      </w:docPartBody>
    </w:docPart>
    <w:docPart>
      <w:docPartPr>
        <w:name w:val="3131717F17BE49F8977F4B184953F736"/>
        <w:category>
          <w:name w:val="General"/>
          <w:gallery w:val="placeholder"/>
        </w:category>
        <w:types>
          <w:type w:val="bbPlcHdr"/>
        </w:types>
        <w:behaviors>
          <w:behavior w:val="content"/>
        </w:behaviors>
        <w:guid w:val="{2B15E089-64E4-4072-87C7-DF48D6B3E556}"/>
      </w:docPartPr>
      <w:docPartBody>
        <w:p w:rsidR="00000000" w:rsidRDefault="00000000">
          <w:pPr>
            <w:pStyle w:val="3131717F17BE49F8977F4B184953F736"/>
          </w:pPr>
          <w:r>
            <w:t>Picture Day</w:t>
          </w:r>
        </w:p>
      </w:docPartBody>
    </w:docPart>
    <w:docPart>
      <w:docPartPr>
        <w:name w:val="F41FFDD0769D42359C74F0A872F33A82"/>
        <w:category>
          <w:name w:val="General"/>
          <w:gallery w:val="placeholder"/>
        </w:category>
        <w:types>
          <w:type w:val="bbPlcHdr"/>
        </w:types>
        <w:behaviors>
          <w:behavior w:val="content"/>
        </w:behaviors>
        <w:guid w:val="{3067B8E8-1728-4333-B3F9-744DC3227D13}"/>
      </w:docPartPr>
      <w:docPartBody>
        <w:p w:rsidR="00000000" w:rsidRDefault="00000000">
          <w:pPr>
            <w:pStyle w:val="F41FFDD0769D42359C74F0A872F33A82"/>
          </w:pPr>
          <w:r w:rsidRPr="00BB58DC">
            <w:t>10.15</w:t>
          </w:r>
        </w:p>
      </w:docPartBody>
    </w:docPart>
    <w:docPart>
      <w:docPartPr>
        <w:name w:val="7E7F4244C6CF40989B4F1AA72F6428AA"/>
        <w:category>
          <w:name w:val="General"/>
          <w:gallery w:val="placeholder"/>
        </w:category>
        <w:types>
          <w:type w:val="bbPlcHdr"/>
        </w:types>
        <w:behaviors>
          <w:behavior w:val="content"/>
        </w:behaviors>
        <w:guid w:val="{68793EC5-845A-48BE-96D7-D3238F666F09}"/>
      </w:docPartPr>
      <w:docPartBody>
        <w:p w:rsidR="00000000" w:rsidRDefault="00000000">
          <w:pPr>
            <w:pStyle w:val="7E7F4244C6CF40989B4F1AA72F6428AA"/>
          </w:pPr>
          <w:r>
            <w:t>Welcome back to school!</w:t>
          </w:r>
        </w:p>
      </w:docPartBody>
    </w:docPart>
    <w:docPart>
      <w:docPartPr>
        <w:name w:val="46DA049DF3344241AEF24CC24E63BD0A"/>
        <w:category>
          <w:name w:val="General"/>
          <w:gallery w:val="placeholder"/>
        </w:category>
        <w:types>
          <w:type w:val="bbPlcHdr"/>
        </w:types>
        <w:behaviors>
          <w:behavior w:val="content"/>
        </w:behaviors>
        <w:guid w:val="{01A4E0D1-4E1D-4736-9597-781936295695}"/>
      </w:docPartPr>
      <w:docPartBody>
        <w:p w:rsidR="00000000" w:rsidRPr="00926854" w:rsidRDefault="00000000" w:rsidP="0054317C">
          <w:r w:rsidRPr="00926854">
            <w:t>Lorem ipsum dolor sit amet, consectetur adipiscing elit. Aliquam non varius ipsum. Fusce venenatis quam vel libero scelerisque, a mattis diam sollicitudin. Lorem ipsum dolor sit amet, consectetur adipiscing elit. Aliquam non varius ipsum. Fusce venenatis quam vel libero sce lerisque, a mattis diam sollicitudin.</w:t>
          </w:r>
        </w:p>
        <w:p w:rsidR="00000000" w:rsidRPr="00926854" w:rsidRDefault="00000000" w:rsidP="0054317C">
          <w:r w:rsidRPr="00926854">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 et, dapibus sit amet odio. Vestibulum ultricies erat sit amet massa ullamcorper.</w:t>
          </w:r>
        </w:p>
        <w:p w:rsidR="00000000" w:rsidRDefault="00000000">
          <w:pPr>
            <w:pStyle w:val="46DA049DF3344241AEF24CC24E63BD0A"/>
          </w:pPr>
          <w:r w:rsidRPr="00926854">
            <w:t>Lorem ipsum dolor sit amet, consectetur adipi scing elit. Aliquam non varius ipsum. Fusce ven enatis quam vel libero scelerisque, a mattis diam sollicitudin. Lorem ipsum dolor sit amet, cons ectetur adipiscing elit. Aliquam non varius ipsum. Fusce venenatis quam vel libero sce lerisque, a mattis diam sollicitudin. Quisque a suscipit nulla, non posuere tellus.</w:t>
          </w:r>
        </w:p>
      </w:docPartBody>
    </w:docPart>
    <w:docPart>
      <w:docPartPr>
        <w:name w:val="466F34C9CEF244D38B57A51C42022439"/>
        <w:category>
          <w:name w:val="General"/>
          <w:gallery w:val="placeholder"/>
        </w:category>
        <w:types>
          <w:type w:val="bbPlcHdr"/>
        </w:types>
        <w:behaviors>
          <w:behavior w:val="content"/>
        </w:behaviors>
        <w:guid w:val="{4E8A350B-4886-4FB9-8CBC-BA4C3DD8FD55}"/>
      </w:docPartPr>
      <w:docPartBody>
        <w:p w:rsidR="00000000" w:rsidRDefault="00000000">
          <w:pPr>
            <w:pStyle w:val="466F34C9CEF244D38B57A51C42022439"/>
          </w:pPr>
          <w:r w:rsidRPr="00BB58DC">
            <w:t>Recent highlights</w:t>
          </w:r>
        </w:p>
      </w:docPartBody>
    </w:docPart>
    <w:docPart>
      <w:docPartPr>
        <w:name w:val="8D403C55B75948C787DD1F1660DE8D26"/>
        <w:category>
          <w:name w:val="General"/>
          <w:gallery w:val="placeholder"/>
        </w:category>
        <w:types>
          <w:type w:val="bbPlcHdr"/>
        </w:types>
        <w:behaviors>
          <w:behavior w:val="content"/>
        </w:behaviors>
        <w:guid w:val="{E64EA9DC-7F8C-4B18-A41D-19C66A81176D}"/>
      </w:docPartPr>
      <w:docPartBody>
        <w:p w:rsidR="00000000" w:rsidRPr="00BB58DC" w:rsidRDefault="00000000" w:rsidP="0054317C">
          <w:r w:rsidRPr="00BB58DC">
            <w:t>Lorem ipsum dolor sit amet, consectetur adipiscing elit. Aliquam non varius ipsum. Fusce venenatis quam vel libero scelerisque, a mattis diam sollicitudin. Lorem ipsum dolor sit amet, consectetur adipiscing elit. Aliquam non varius ipsum. Fusce venenatis quam vel libero scelerisque, a mattis diam sollicitudin.</w:t>
          </w:r>
        </w:p>
        <w:p w:rsidR="00000000" w:rsidRPr="00BB58DC" w:rsidRDefault="00000000" w:rsidP="0054317C">
          <w:r w:rsidRPr="00BB58DC">
            <w:t>Maecenas massa velit, consectetur sit amet dapibus et, dapibus sit amet odio. Vestibulum ultricies erat sit amet massa ullamco rper ferme ntum. Quisque a suscipit nulla, non posuere tellus. Viva mus justo erat, suscipit sit amet dui sed, ultricies porttitor mi.</w:t>
          </w:r>
        </w:p>
        <w:p w:rsidR="00000000" w:rsidRDefault="00000000">
          <w:pPr>
            <w:pStyle w:val="8D403C55B75948C787DD1F1660DE8D26"/>
          </w:pPr>
          <w:r w:rsidRPr="00BB58DC">
            <w:t>Aliquam pharetra risus vitae odio imperdiet condimentum. Fusce in quam varius, dictum mi sit amet, aliquam mi. Suspe ndisse potenti. Pellentesque auctor id neque vel maximus.</w:t>
          </w:r>
        </w:p>
      </w:docPartBody>
    </w:docPart>
    <w:docPart>
      <w:docPartPr>
        <w:name w:val="EA4BFB5FACA749D09837AA004496B89D"/>
        <w:category>
          <w:name w:val="General"/>
          <w:gallery w:val="placeholder"/>
        </w:category>
        <w:types>
          <w:type w:val="bbPlcHdr"/>
        </w:types>
        <w:behaviors>
          <w:behavior w:val="content"/>
        </w:behaviors>
        <w:guid w:val="{20250C42-1F5C-429E-9D6F-246457D49C98}"/>
      </w:docPartPr>
      <w:docPartBody>
        <w:p w:rsidR="00000000" w:rsidRDefault="00000000">
          <w:pPr>
            <w:pStyle w:val="EA4BFB5FACA749D09837AA004496B89D"/>
          </w:pPr>
          <w:r w:rsidRPr="00926854">
            <w:t>Fall highlights</w:t>
          </w:r>
        </w:p>
      </w:docPartBody>
    </w:docPart>
    <w:docPart>
      <w:docPartPr>
        <w:name w:val="A8D3F8724C3A4FD6BAB32D9DF7385EBD"/>
        <w:category>
          <w:name w:val="General"/>
          <w:gallery w:val="placeholder"/>
        </w:category>
        <w:types>
          <w:type w:val="bbPlcHdr"/>
        </w:types>
        <w:behaviors>
          <w:behavior w:val="content"/>
        </w:behaviors>
        <w:guid w:val="{0E7C3DCA-FE00-497C-B1A5-03127670FF37}"/>
      </w:docPartPr>
      <w:docPartBody>
        <w:p w:rsidR="00000000" w:rsidRDefault="00000000" w:rsidP="00EA08F9">
          <w:pPr>
            <w:pStyle w:val="SidebarBody"/>
          </w:pPr>
          <w:r>
            <w:t>Lorem ipsum dolor sit amet, consec tetur adi piscing elit. Aliquam non varius ipsum. Fusce venenatis quam vel libero scelerisque. Quam vel libero sce lerisque, a matm.</w:t>
          </w:r>
        </w:p>
        <w:p w:rsidR="00000000" w:rsidRDefault="00000000" w:rsidP="00EA08F9">
          <w:pPr>
            <w:pStyle w:val="SidebarBody"/>
          </w:pPr>
        </w:p>
        <w:p w:rsidR="00000000" w:rsidRDefault="00000000">
          <w:pPr>
            <w:pStyle w:val="A8D3F8724C3A4FD6BAB32D9DF7385EBD"/>
          </w:pPr>
          <w:r>
            <w:t>Lorem ipsum dolor sit amet, consec tetur adi piscing elit. Aliquam non varius ipsum. Fusce venenatis quam vel libero scelerisque. Quam vel libero sce lerisque, a mattis diam venenatis quam vel.</w:t>
          </w:r>
        </w:p>
      </w:docPartBody>
    </w:docPart>
    <w:docPart>
      <w:docPartPr>
        <w:name w:val="70DBC12B84DA4C9A9FB59BF6779CB823"/>
        <w:category>
          <w:name w:val="General"/>
          <w:gallery w:val="placeholder"/>
        </w:category>
        <w:types>
          <w:type w:val="bbPlcHdr"/>
        </w:types>
        <w:behaviors>
          <w:behavior w:val="content"/>
        </w:behaviors>
        <w:guid w:val="{DF488486-5CCB-4A39-9701-F23BB6AFB6C2}"/>
      </w:docPartPr>
      <w:docPartBody>
        <w:p w:rsidR="00000000" w:rsidRDefault="00000000">
          <w:pPr>
            <w:pStyle w:val="70DBC12B84DA4C9A9FB59BF6779CB823"/>
          </w:pPr>
          <w:r w:rsidRPr="00926854">
            <w:t>Our next area of focus</w:t>
          </w:r>
        </w:p>
      </w:docPartBody>
    </w:docPart>
    <w:docPart>
      <w:docPartPr>
        <w:name w:val="15D9F3A15B434DEE93324EFD543B7FE2"/>
        <w:category>
          <w:name w:val="General"/>
          <w:gallery w:val="placeholder"/>
        </w:category>
        <w:types>
          <w:type w:val="bbPlcHdr"/>
        </w:types>
        <w:behaviors>
          <w:behavior w:val="content"/>
        </w:behaviors>
        <w:guid w:val="{70FECB81-BE6E-41DC-8DCE-86F9B89ED0A5}"/>
      </w:docPartPr>
      <w:docPartBody>
        <w:p w:rsidR="00000000" w:rsidRDefault="00000000" w:rsidP="0054317C">
          <w:r>
            <w:t>Lorem</w:t>
          </w:r>
          <w:r w:rsidRPr="00752E9C">
            <w:t xml:space="preserve"> </w:t>
          </w:r>
          <w:r>
            <w:t>ipsum</w:t>
          </w:r>
          <w:r w:rsidRPr="00752E9C">
            <w:t xml:space="preserve"> </w:t>
          </w:r>
          <w:r>
            <w:t>dolor</w:t>
          </w:r>
          <w:r w:rsidRPr="00752E9C">
            <w:t xml:space="preserve"> </w:t>
          </w:r>
          <w:r>
            <w:t>sit</w:t>
          </w:r>
          <w:r w:rsidRPr="00752E9C">
            <w:t xml:space="preserve"> </w:t>
          </w:r>
          <w:r>
            <w:t>amet,</w:t>
          </w:r>
          <w:r w:rsidRPr="00752E9C">
            <w:t xml:space="preserve"> </w:t>
          </w:r>
          <w:r>
            <w:t>consectetur</w:t>
          </w:r>
          <w:r w:rsidRPr="00752E9C">
            <w:t xml:space="preserve"> </w:t>
          </w:r>
          <w:r>
            <w:t>adipiscing</w:t>
          </w:r>
          <w:r w:rsidRPr="00752E9C">
            <w:t xml:space="preserve"> </w:t>
          </w:r>
          <w:r>
            <w:t>elit.</w:t>
          </w:r>
          <w:r w:rsidRPr="00752E9C">
            <w:t xml:space="preserve"> </w:t>
          </w:r>
          <w:r>
            <w:t>Ma</w:t>
          </w:r>
          <w:r w:rsidRPr="00752E9C">
            <w:t xml:space="preserve"> </w:t>
          </w:r>
          <w:r>
            <w:t>ecenas</w:t>
          </w:r>
          <w:r w:rsidRPr="00752E9C">
            <w:t xml:space="preserve"> </w:t>
          </w:r>
          <w:r>
            <w:t>massa velit, consectetur sit amet dapibus et, dapibus sit amet odio. Aliquam non varius ipsum. Fusce venenatis quam vel libero scelerisque, a mattis diam sollicitudin. Lorem ipsum dolor sit amet, consectetur adipiscing elit. Non varius ipsum. Fusce venenatis quam vel libero sce lerisque, a</w:t>
          </w:r>
          <w:r w:rsidRPr="00752E9C">
            <w:t xml:space="preserve"> </w:t>
          </w:r>
          <w:r>
            <w:t>mattis.</w:t>
          </w:r>
        </w:p>
        <w:p w:rsidR="00000000" w:rsidRDefault="00000000">
          <w:pPr>
            <w:pStyle w:val="15D9F3A15B434DEE93324EFD543B7FE2"/>
          </w:pPr>
          <w:r>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w:t>
          </w:r>
          <w:r w:rsidRPr="00752E9C">
            <w:t xml:space="preserve"> </w:t>
          </w:r>
          <w:r>
            <w:t>et,</w:t>
          </w:r>
          <w:r w:rsidRPr="00752E9C">
            <w:t xml:space="preserve"> </w:t>
          </w:r>
          <w:r>
            <w:t>dapibus</w:t>
          </w:r>
          <w:r w:rsidRPr="00752E9C">
            <w:t xml:space="preserve"> </w:t>
          </w:r>
          <w:r>
            <w:t>sit</w:t>
          </w:r>
          <w:r w:rsidRPr="00752E9C">
            <w:t xml:space="preserve"> </w:t>
          </w:r>
          <w:r>
            <w:t>amet</w:t>
          </w:r>
          <w:r w:rsidRPr="00752E9C">
            <w:t xml:space="preserve"> </w:t>
          </w:r>
          <w:r>
            <w:t>odio.</w:t>
          </w:r>
          <w:r w:rsidRPr="00752E9C">
            <w:t xml:space="preserve"> </w:t>
          </w:r>
          <w:r>
            <w:t>Vestibulum</w:t>
          </w:r>
          <w:r w:rsidRPr="00752E9C">
            <w:t xml:space="preserve"> </w:t>
          </w:r>
          <w:r>
            <w:t>ultricies</w:t>
          </w:r>
          <w:r w:rsidRPr="00752E9C">
            <w:t xml:space="preserve"> </w:t>
          </w:r>
          <w:r>
            <w:t>erat</w:t>
          </w:r>
          <w:r w:rsidRPr="00752E9C">
            <w:t xml:space="preserve"> </w:t>
          </w:r>
          <w:r>
            <w:t>sit</w:t>
          </w:r>
          <w:r w:rsidRPr="00752E9C">
            <w:t xml:space="preserve"> </w:t>
          </w:r>
          <w:r>
            <w:t>amet</w:t>
          </w:r>
          <w:r w:rsidRPr="00752E9C">
            <w:t xml:space="preserve"> </w:t>
          </w:r>
          <w:r>
            <w:t xml:space="preserve">massa </w:t>
          </w:r>
          <w:r w:rsidRPr="00752E9C">
            <w:t xml:space="preserve">ullamcorper. nulla, </w:t>
          </w:r>
          <w:r>
            <w:t>non posuere tellus. Vivamus justo erat, suscipit sit amet dui sed, ultricie. Ma ecenas massa velit.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EE"/>
    <w:rsid w:val="00A90098"/>
    <w:rsid w:val="00F26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91372134674AAAAEE52F19957B4353">
    <w:name w:val="E591372134674AAAAEE52F19957B4353"/>
  </w:style>
  <w:style w:type="paragraph" w:customStyle="1" w:styleId="DAC2479B392443828DB36FC34077F39B">
    <w:name w:val="DAC2479B392443828DB36FC34077F39B"/>
  </w:style>
  <w:style w:type="paragraph" w:customStyle="1" w:styleId="0B5EAD3B5FDB43458196D4D5F24DC473">
    <w:name w:val="0B5EAD3B5FDB43458196D4D5F24DC473"/>
  </w:style>
  <w:style w:type="paragraph" w:customStyle="1" w:styleId="C8F371CD34B448C384EB92916A69B61F">
    <w:name w:val="C8F371CD34B448C384EB92916A69B61F"/>
  </w:style>
  <w:style w:type="paragraph" w:customStyle="1" w:styleId="21D2282ACECA49039CFBFDE9ACC85C80">
    <w:name w:val="21D2282ACECA49039CFBFDE9ACC85C80"/>
  </w:style>
  <w:style w:type="paragraph" w:customStyle="1" w:styleId="A27C3390C95F45E89C4DF8E32AD7E20F">
    <w:name w:val="A27C3390C95F45E89C4DF8E32AD7E20F"/>
  </w:style>
  <w:style w:type="paragraph" w:customStyle="1" w:styleId="D59FA79C7D3B4C60959CE30EBD6C7BE4">
    <w:name w:val="D59FA79C7D3B4C60959CE30EBD6C7BE4"/>
  </w:style>
  <w:style w:type="paragraph" w:customStyle="1" w:styleId="7D86366E899244938E4A5723C9AACBEA">
    <w:name w:val="7D86366E899244938E4A5723C9AACBEA"/>
  </w:style>
  <w:style w:type="paragraph" w:customStyle="1" w:styleId="CDEBDD62BFB84273BD82BE500D455D5E">
    <w:name w:val="CDEBDD62BFB84273BD82BE500D455D5E"/>
  </w:style>
  <w:style w:type="paragraph" w:customStyle="1" w:styleId="851355B64CF047698426F3106CF0C930">
    <w:name w:val="851355B64CF047698426F3106CF0C930"/>
  </w:style>
  <w:style w:type="paragraph" w:customStyle="1" w:styleId="0520CD4D9EF94EE9A8E80DDF75B0BDAB">
    <w:name w:val="0520CD4D9EF94EE9A8E80DDF75B0BDAB"/>
  </w:style>
  <w:style w:type="paragraph" w:customStyle="1" w:styleId="31390CEA8EF1467DBEC6C589ECE60F96">
    <w:name w:val="31390CEA8EF1467DBEC6C589ECE60F96"/>
  </w:style>
  <w:style w:type="paragraph" w:customStyle="1" w:styleId="9FD619627FF349BE82003A32901AA262">
    <w:name w:val="9FD619627FF349BE82003A32901AA262"/>
  </w:style>
  <w:style w:type="paragraph" w:customStyle="1" w:styleId="574007CE74C649A685882B67A79BA4BE">
    <w:name w:val="574007CE74C649A685882B67A79BA4BE"/>
  </w:style>
  <w:style w:type="paragraph" w:customStyle="1" w:styleId="2FC3456AD20E432DBA36D34109255337">
    <w:name w:val="2FC3456AD20E432DBA36D34109255337"/>
  </w:style>
  <w:style w:type="paragraph" w:customStyle="1" w:styleId="B00DDEDBB2834AFDA26833EB35590B13">
    <w:name w:val="B00DDEDBB2834AFDA26833EB35590B13"/>
  </w:style>
  <w:style w:type="paragraph" w:customStyle="1" w:styleId="0FAE1D4209274083BD3A4F2E4DC6CDC3">
    <w:name w:val="0FAE1D4209274083BD3A4F2E4DC6CDC3"/>
  </w:style>
  <w:style w:type="paragraph" w:customStyle="1" w:styleId="SidebarBody">
    <w:name w:val="Sidebar Body"/>
    <w:basedOn w:val="Normal"/>
    <w:uiPriority w:val="4"/>
    <w:qFormat/>
    <w:pPr>
      <w:widowControl w:val="0"/>
      <w:autoSpaceDE w:val="0"/>
      <w:autoSpaceDN w:val="0"/>
      <w:spacing w:after="0" w:line="276" w:lineRule="auto"/>
      <w:ind w:left="14" w:right="14"/>
    </w:pPr>
    <w:rPr>
      <w:rFonts w:eastAsia="Franklin Gothic Book" w:cs="Franklin Gothic Book"/>
      <w:color w:val="171717" w:themeColor="background2" w:themeShade="1A"/>
      <w:kern w:val="0"/>
      <w:sz w:val="20"/>
      <w:szCs w:val="22"/>
      <w:lang w:eastAsia="en-US" w:bidi="en-US"/>
      <w14:ligatures w14:val="none"/>
    </w:rPr>
  </w:style>
  <w:style w:type="paragraph" w:customStyle="1" w:styleId="A42EA4FCFD3140248A9B603BC4C1494D">
    <w:name w:val="A42EA4FCFD3140248A9B603BC4C1494D"/>
  </w:style>
  <w:style w:type="paragraph" w:customStyle="1" w:styleId="3D2AA0590E314470B6B5E42A1BEAB1C5">
    <w:name w:val="3D2AA0590E314470B6B5E42A1BEAB1C5"/>
  </w:style>
  <w:style w:type="paragraph" w:customStyle="1" w:styleId="9D325D0607344B47912B313FD0DB1ED1">
    <w:name w:val="9D325D0607344B47912B313FD0DB1ED1"/>
  </w:style>
  <w:style w:type="paragraph" w:customStyle="1" w:styleId="CCDD69F6753F49FCB35F8260723F149E">
    <w:name w:val="CCDD69F6753F49FCB35F8260723F149E"/>
  </w:style>
  <w:style w:type="paragraph" w:customStyle="1" w:styleId="3E8AB3ED43984E38B16072D345118533">
    <w:name w:val="3E8AB3ED43984E38B16072D345118533"/>
  </w:style>
  <w:style w:type="paragraph" w:customStyle="1" w:styleId="F60F9E7E63AA428FA10AF86EDE51A5F9">
    <w:name w:val="F60F9E7E63AA428FA10AF86EDE51A5F9"/>
  </w:style>
  <w:style w:type="paragraph" w:customStyle="1" w:styleId="409B9370CC7044F587FAAD3259A7CB0F">
    <w:name w:val="409B9370CC7044F587FAAD3259A7CB0F"/>
  </w:style>
  <w:style w:type="paragraph" w:customStyle="1" w:styleId="A773ED4635D74A3D9D5612B46D84DCD2">
    <w:name w:val="A773ED4635D74A3D9D5612B46D84DCD2"/>
  </w:style>
  <w:style w:type="paragraph" w:customStyle="1" w:styleId="905991F8C9F543318209ED1412B992B7">
    <w:name w:val="905991F8C9F543318209ED1412B992B7"/>
  </w:style>
  <w:style w:type="paragraph" w:customStyle="1" w:styleId="F0C0907113A746CAB8B3DCAF3D60D161">
    <w:name w:val="F0C0907113A746CAB8B3DCAF3D60D161"/>
  </w:style>
  <w:style w:type="paragraph" w:customStyle="1" w:styleId="2A5493006478497988C5F3DB6E68F5BF">
    <w:name w:val="2A5493006478497988C5F3DB6E68F5BF"/>
  </w:style>
  <w:style w:type="paragraph" w:customStyle="1" w:styleId="C40F63E99E084C45BB18B160880311D0">
    <w:name w:val="C40F63E99E084C45BB18B160880311D0"/>
  </w:style>
  <w:style w:type="paragraph" w:customStyle="1" w:styleId="BAD64E0485AA4DCEA496EC0943C1CFEC">
    <w:name w:val="BAD64E0485AA4DCEA496EC0943C1CFEC"/>
  </w:style>
  <w:style w:type="paragraph" w:customStyle="1" w:styleId="3131717F17BE49F8977F4B184953F736">
    <w:name w:val="3131717F17BE49F8977F4B184953F736"/>
  </w:style>
  <w:style w:type="paragraph" w:customStyle="1" w:styleId="F41FFDD0769D42359C74F0A872F33A82">
    <w:name w:val="F41FFDD0769D42359C74F0A872F33A82"/>
  </w:style>
  <w:style w:type="paragraph" w:customStyle="1" w:styleId="7E7F4244C6CF40989B4F1AA72F6428AA">
    <w:name w:val="7E7F4244C6CF40989B4F1AA72F6428AA"/>
  </w:style>
  <w:style w:type="paragraph" w:customStyle="1" w:styleId="46DA049DF3344241AEF24CC24E63BD0A">
    <w:name w:val="46DA049DF3344241AEF24CC24E63BD0A"/>
  </w:style>
  <w:style w:type="paragraph" w:customStyle="1" w:styleId="466F34C9CEF244D38B57A51C42022439">
    <w:name w:val="466F34C9CEF244D38B57A51C42022439"/>
  </w:style>
  <w:style w:type="paragraph" w:customStyle="1" w:styleId="8D403C55B75948C787DD1F1660DE8D26">
    <w:name w:val="8D403C55B75948C787DD1F1660DE8D26"/>
  </w:style>
  <w:style w:type="paragraph" w:customStyle="1" w:styleId="EA4BFB5FACA749D09837AA004496B89D">
    <w:name w:val="EA4BFB5FACA749D09837AA004496B89D"/>
  </w:style>
  <w:style w:type="paragraph" w:customStyle="1" w:styleId="A8D3F8724C3A4FD6BAB32D9DF7385EBD">
    <w:name w:val="A8D3F8724C3A4FD6BAB32D9DF7385EBD"/>
  </w:style>
  <w:style w:type="paragraph" w:customStyle="1" w:styleId="70DBC12B84DA4C9A9FB59BF6779CB823">
    <w:name w:val="70DBC12B84DA4C9A9FB59BF6779CB823"/>
  </w:style>
  <w:style w:type="paragraph" w:customStyle="1" w:styleId="15D9F3A15B434DEE93324EFD543B7FE2">
    <w:name w:val="15D9F3A15B434DEE93324EFD543B7F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icrosoft Shapes">
      <a:dk1>
        <a:srgbClr val="000000"/>
      </a:dk1>
      <a:lt1>
        <a:srgbClr val="FFFFFF"/>
      </a:lt1>
      <a:dk2>
        <a:srgbClr val="44546A"/>
      </a:dk2>
      <a:lt2>
        <a:srgbClr val="E7E6E6"/>
      </a:lt2>
      <a:accent1>
        <a:srgbClr val="CEE5F6"/>
      </a:accent1>
      <a:accent2>
        <a:srgbClr val="008ED1"/>
      </a:accent2>
      <a:accent3>
        <a:srgbClr val="CEDE69"/>
      </a:accent3>
      <a:accent4>
        <a:srgbClr val="009949"/>
      </a:accent4>
      <a:accent5>
        <a:srgbClr val="5B9BD5"/>
      </a:accent5>
      <a:accent6>
        <a:srgbClr val="70AD47"/>
      </a:accent6>
      <a:hlink>
        <a:srgbClr val="0563C1"/>
      </a:hlink>
      <a:folHlink>
        <a:srgbClr val="954F72"/>
      </a:folHlink>
    </a:clrScheme>
    <a:fontScheme name="School Newsletter">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89706F-81CD-4D67-A17D-8674FB7F661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42B5760C-645C-47F0-9138-A4E265F86B4A}">
  <ds:schemaRefs>
    <ds:schemaRef ds:uri="http://schemas.microsoft.com/sharepoint/v3/contenttype/forms"/>
  </ds:schemaRefs>
</ds:datastoreItem>
</file>

<file path=customXml/itemProps3.xml><?xml version="1.0" encoding="utf-8"?>
<ds:datastoreItem xmlns:ds="http://schemas.openxmlformats.org/officeDocument/2006/customXml" ds:itemID="{D5934FDD-F160-4C7B-B1A7-2994B41FFD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{5B6E3C17-E5DA-42C0-827D-381BDF6D6610}TF741ee369-f6fc-40a7-8969-ddaee72c0442312a28eb_win32-bc1a7a3e3e05.dotx</Template>
  <TotalTime>0</TotalTime>
  <Pages>4</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2026-03-16T12:50:00Z</dcterms:created>
  <dcterms:modified xsi:type="dcterms:W3CDTF">2026-03-16T12:51:00Z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